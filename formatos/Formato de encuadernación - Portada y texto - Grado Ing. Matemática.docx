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3F5894" w14:textId="77777777" w:rsidR="002E212B" w:rsidRDefault="002E212B" w:rsidP="002E212B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2D25F8" wp14:editId="7A2C8532">
                <wp:simplePos x="0" y="0"/>
                <wp:positionH relativeFrom="column">
                  <wp:posOffset>-470535</wp:posOffset>
                </wp:positionH>
                <wp:positionV relativeFrom="paragraph">
                  <wp:posOffset>-176530</wp:posOffset>
                </wp:positionV>
                <wp:extent cx="6457950" cy="8848725"/>
                <wp:effectExtent l="0" t="0" r="19050" b="28575"/>
                <wp:wrapNone/>
                <wp:docPr id="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884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F0F5A" w14:textId="77777777" w:rsidR="002E212B" w:rsidRDefault="002E212B" w:rsidP="002E212B">
                            <w:pPr>
                              <w:jc w:val="center"/>
                              <w:rPr>
                                <w:i/>
                                <w:sz w:val="21"/>
                                <w:szCs w:val="21"/>
                              </w:rPr>
                            </w:pPr>
                          </w:p>
                          <w:p w14:paraId="1F8CA4F9" w14:textId="77777777" w:rsidR="002E212B" w:rsidRDefault="002E212B" w:rsidP="002E212B">
                            <w:pPr>
                              <w:jc w:val="center"/>
                              <w:rPr>
                                <w:i/>
                                <w:sz w:val="21"/>
                                <w:szCs w:val="21"/>
                              </w:rPr>
                            </w:pPr>
                          </w:p>
                          <w:p w14:paraId="71A19D8D" w14:textId="77777777" w:rsidR="002E212B" w:rsidRDefault="002E212B" w:rsidP="002E212B">
                            <w:pPr>
                              <w:jc w:val="center"/>
                              <w:rPr>
                                <w:i/>
                                <w:sz w:val="21"/>
                                <w:szCs w:val="21"/>
                              </w:rPr>
                            </w:pPr>
                          </w:p>
                          <w:p w14:paraId="602613CC" w14:textId="77777777" w:rsidR="002E212B" w:rsidRDefault="002E212B" w:rsidP="002E212B">
                            <w:pPr>
                              <w:jc w:val="center"/>
                              <w:rPr>
                                <w:i/>
                                <w:sz w:val="21"/>
                                <w:szCs w:val="21"/>
                              </w:rPr>
                            </w:pPr>
                          </w:p>
                          <w:p w14:paraId="2FD25067" w14:textId="77777777" w:rsidR="002E212B" w:rsidRDefault="002E212B" w:rsidP="002E212B">
                            <w:pPr>
                              <w:jc w:val="center"/>
                              <w:rPr>
                                <w:i/>
                                <w:sz w:val="21"/>
                                <w:szCs w:val="21"/>
                              </w:rPr>
                            </w:pPr>
                          </w:p>
                          <w:p w14:paraId="32634A59" w14:textId="77777777" w:rsidR="002E212B" w:rsidRDefault="002E212B" w:rsidP="002E212B"/>
                          <w:p w14:paraId="26280463" w14:textId="77777777" w:rsidR="002E212B" w:rsidRPr="00C71E36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  <w:r w:rsidRPr="00C71E36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UNIVERSIDAD ALFONSO X EL SABIO</w:t>
                            </w:r>
                          </w:p>
                          <w:p w14:paraId="683D0B73" w14:textId="77777777" w:rsidR="002E212B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08ED318B" w14:textId="77777777" w:rsidR="002E212B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E20F88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ESCUELA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POLITÉCNICA SUPERIOR</w:t>
                            </w:r>
                          </w:p>
                          <w:p w14:paraId="0E925127" w14:textId="77777777" w:rsidR="002E212B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1E400CBA" w14:textId="77777777" w:rsidR="002E212B" w:rsidRPr="00E20F88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GRADO EN INGENIERÍA MATEMÁTICA</w:t>
                            </w:r>
                          </w:p>
                          <w:p w14:paraId="1A3500F5" w14:textId="77777777" w:rsidR="002E212B" w:rsidRDefault="002E212B" w:rsidP="002E212B"/>
                          <w:p w14:paraId="7E72721E" w14:textId="77777777" w:rsidR="002E212B" w:rsidRDefault="002E212B" w:rsidP="002E212B"/>
                          <w:p w14:paraId="0790F52B" w14:textId="77777777" w:rsidR="002E212B" w:rsidRDefault="002E212B" w:rsidP="002E212B"/>
                          <w:p w14:paraId="5F1A274B" w14:textId="77777777" w:rsidR="002E212B" w:rsidRDefault="002E212B" w:rsidP="002E212B"/>
                          <w:p w14:paraId="09625CB0" w14:textId="77777777" w:rsidR="002E212B" w:rsidRDefault="002E212B" w:rsidP="002E212B">
                            <w:pPr>
                              <w:jc w:val="center"/>
                            </w:pPr>
                            <w:r w:rsidRPr="00D078E8">
                              <w:rPr>
                                <w:noProof/>
                              </w:rPr>
                              <w:drawing>
                                <wp:inline distT="0" distB="0" distL="0" distR="0" wp14:anchorId="575300E2" wp14:editId="2655AFA0">
                                  <wp:extent cx="3917436" cy="1516427"/>
                                  <wp:effectExtent l="0" t="0" r="0" b="0"/>
                                  <wp:docPr id="22" name="Imagen 21" descr="Logotipo&#10;&#10;Descripción generada automáticamente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F0CCFEAA-701B-97D7-357B-1B97337E5DCA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Imagen 21" descr="Logotipo&#10;&#10;Descripción generada automáticamente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F0CCFEAA-701B-97D7-357B-1B97337E5DCA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17436" cy="15164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8A89C1" w14:textId="77777777" w:rsidR="002E212B" w:rsidRDefault="002E212B" w:rsidP="002E212B">
                            <w:pPr>
                              <w:jc w:val="center"/>
                            </w:pPr>
                          </w:p>
                          <w:p w14:paraId="66D38555" w14:textId="77777777" w:rsidR="002E212B" w:rsidRDefault="002E212B" w:rsidP="002E212B">
                            <w:pPr>
                              <w:jc w:val="center"/>
                            </w:pPr>
                          </w:p>
                          <w:p w14:paraId="5BAEEE03" w14:textId="77777777" w:rsidR="002E212B" w:rsidRPr="00E20F88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E20F8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TRABAJO DE FIN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GRADO</w:t>
                            </w:r>
                          </w:p>
                          <w:p w14:paraId="60EDC4A7" w14:textId="77777777" w:rsidR="002E212B" w:rsidRDefault="002E212B" w:rsidP="002E212B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80"/>
                                <w:sz w:val="28"/>
                                <w:szCs w:val="28"/>
                              </w:rPr>
                            </w:pPr>
                          </w:p>
                          <w:p w14:paraId="1C9E1329" w14:textId="77777777" w:rsidR="002E212B" w:rsidRDefault="002E212B" w:rsidP="002E212B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80"/>
                                <w:sz w:val="28"/>
                                <w:szCs w:val="28"/>
                              </w:rPr>
                            </w:pPr>
                          </w:p>
                          <w:p w14:paraId="7751D339" w14:textId="77777777" w:rsidR="002E212B" w:rsidRDefault="002E212B" w:rsidP="002E212B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9212EEA" w14:textId="77777777" w:rsidR="002E212B" w:rsidRPr="002E212B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2E212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Título del trabajo de fin de grado</w:t>
                            </w:r>
                          </w:p>
                          <w:p w14:paraId="29118E91" w14:textId="77777777" w:rsidR="002E212B" w:rsidRPr="002E212B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1971610" w14:textId="77777777" w:rsidR="002E212B" w:rsidRPr="002E212B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C361EEE" w14:textId="77777777" w:rsidR="002E212B" w:rsidRPr="002E212B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34D765E" w14:textId="77777777" w:rsidR="002E212B" w:rsidRPr="002E212B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DC2A8D3" w14:textId="77777777" w:rsidR="002E212B" w:rsidRPr="002E212B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2E212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NOMBRE Y APELLIDOS DEL ESTUDIANTE</w:t>
                            </w:r>
                          </w:p>
                          <w:p w14:paraId="3FD374BB" w14:textId="77777777" w:rsidR="002E212B" w:rsidRPr="002E212B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E31FEC1" w14:textId="77777777" w:rsidR="002E212B" w:rsidRPr="002E212B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F06FD44" w14:textId="24B775E3" w:rsidR="002E212B" w:rsidRPr="002E212B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2E212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Junio de 202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5A2EFAA9" w14:textId="77777777" w:rsidR="002E212B" w:rsidRPr="002E212B" w:rsidRDefault="002E212B" w:rsidP="002E21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2D25F8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37.05pt;margin-top:-13.9pt;width:508.5pt;height:69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">
                <v:textbox>
                  <w:txbxContent>
                    <w:p w14:paraId="21CF0F5A" w14:textId="77777777" w:rsidR="002E212B" w:rsidRDefault="002E212B" w:rsidP="002E212B">
                      <w:pPr>
                        <w:jc w:val="center"/>
                        <w:rPr>
                          <w:i/>
                          <w:sz w:val="21"/>
                          <w:szCs w:val="21"/>
                        </w:rPr>
                      </w:pPr>
                    </w:p>
                    <w:p w14:paraId="1F8CA4F9" w14:textId="77777777" w:rsidR="002E212B" w:rsidRDefault="002E212B" w:rsidP="002E212B">
                      <w:pPr>
                        <w:jc w:val="center"/>
                        <w:rPr>
                          <w:i/>
                          <w:sz w:val="21"/>
                          <w:szCs w:val="21"/>
                        </w:rPr>
                      </w:pPr>
                    </w:p>
                    <w:p w14:paraId="71A19D8D" w14:textId="77777777" w:rsidR="002E212B" w:rsidRDefault="002E212B" w:rsidP="002E212B">
                      <w:pPr>
                        <w:jc w:val="center"/>
                        <w:rPr>
                          <w:i/>
                          <w:sz w:val="21"/>
                          <w:szCs w:val="21"/>
                        </w:rPr>
                      </w:pPr>
                    </w:p>
                    <w:p w14:paraId="602613CC" w14:textId="77777777" w:rsidR="002E212B" w:rsidRDefault="002E212B" w:rsidP="002E212B">
                      <w:pPr>
                        <w:jc w:val="center"/>
                        <w:rPr>
                          <w:i/>
                          <w:sz w:val="21"/>
                          <w:szCs w:val="21"/>
                        </w:rPr>
                      </w:pPr>
                    </w:p>
                    <w:p w14:paraId="2FD25067" w14:textId="77777777" w:rsidR="002E212B" w:rsidRDefault="002E212B" w:rsidP="002E212B">
                      <w:pPr>
                        <w:jc w:val="center"/>
                        <w:rPr>
                          <w:i/>
                          <w:sz w:val="21"/>
                          <w:szCs w:val="21"/>
                        </w:rPr>
                      </w:pPr>
                    </w:p>
                    <w:p w14:paraId="32634A59" w14:textId="77777777" w:rsidR="002E212B" w:rsidRDefault="002E212B" w:rsidP="002E212B"/>
                    <w:p w14:paraId="26280463" w14:textId="77777777" w:rsidR="002E212B" w:rsidRPr="00C71E36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  <w:r w:rsidRPr="00C71E36"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UNIVERSIDAD ALFONSO X EL SABIO</w:t>
                      </w:r>
                    </w:p>
                    <w:p w14:paraId="683D0B73" w14:textId="77777777" w:rsidR="002E212B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</w:p>
                    <w:p w14:paraId="08ED318B" w14:textId="77777777" w:rsidR="002E212B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E20F88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ESCUELA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POLITÉCNICA SUPERIOR</w:t>
                      </w:r>
                    </w:p>
                    <w:p w14:paraId="0E925127" w14:textId="77777777" w:rsidR="002E212B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</w:p>
                    <w:p w14:paraId="1E400CBA" w14:textId="77777777" w:rsidR="002E212B" w:rsidRPr="00E20F88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GRADO EN INGENIERÍA MATEMÁTICA</w:t>
                      </w:r>
                    </w:p>
                    <w:p w14:paraId="1A3500F5" w14:textId="77777777" w:rsidR="002E212B" w:rsidRDefault="002E212B" w:rsidP="002E212B"/>
                    <w:p w14:paraId="7E72721E" w14:textId="77777777" w:rsidR="002E212B" w:rsidRDefault="002E212B" w:rsidP="002E212B"/>
                    <w:p w14:paraId="0790F52B" w14:textId="77777777" w:rsidR="002E212B" w:rsidRDefault="002E212B" w:rsidP="002E212B"/>
                    <w:p w14:paraId="5F1A274B" w14:textId="77777777" w:rsidR="002E212B" w:rsidRDefault="002E212B" w:rsidP="002E212B"/>
                    <w:p w14:paraId="09625CB0" w14:textId="77777777" w:rsidR="002E212B" w:rsidRDefault="002E212B" w:rsidP="002E212B">
                      <w:pPr>
                        <w:jc w:val="center"/>
                      </w:pPr>
                      <w:r w:rsidRPr="00D078E8">
                        <w:rPr>
                          <w:noProof/>
                        </w:rPr>
                        <w:drawing>
                          <wp:inline distT="0" distB="0" distL="0" distR="0" wp14:anchorId="575300E2" wp14:editId="2655AFA0">
                            <wp:extent cx="3917436" cy="1516427"/>
                            <wp:effectExtent l="0" t="0" r="0" b="0"/>
                            <wp:docPr id="22" name="Imagen 21" descr="Logotipo&#10;&#10;Descripción generada automáticamente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0CCFEAA-701B-97D7-357B-1B97337E5DCA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Imagen 21" descr="Logotipo&#10;&#10;Descripción generada automáticamente">
                                      <a:extLst>
                                        <a:ext uri="{FF2B5EF4-FFF2-40B4-BE49-F238E27FC236}">
                                          <a16:creationId xmlns:a16="http://schemas.microsoft.com/office/drawing/2014/main" id="{F0CCFEAA-701B-97D7-357B-1B97337E5DCA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17436" cy="15164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D8A89C1" w14:textId="77777777" w:rsidR="002E212B" w:rsidRDefault="002E212B" w:rsidP="002E212B">
                      <w:pPr>
                        <w:jc w:val="center"/>
                      </w:pPr>
                    </w:p>
                    <w:p w14:paraId="66D38555" w14:textId="77777777" w:rsidR="002E212B" w:rsidRDefault="002E212B" w:rsidP="002E212B">
                      <w:pPr>
                        <w:jc w:val="center"/>
                      </w:pPr>
                    </w:p>
                    <w:p w14:paraId="5BAEEE03" w14:textId="77777777" w:rsidR="002E212B" w:rsidRPr="00E20F88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E20F8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TRABAJO DE FIN DE </w:t>
                      </w: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GRADO</w:t>
                      </w:r>
                    </w:p>
                    <w:p w14:paraId="60EDC4A7" w14:textId="77777777" w:rsidR="002E212B" w:rsidRDefault="002E212B" w:rsidP="002E212B">
                      <w:pPr>
                        <w:jc w:val="center"/>
                        <w:rPr>
                          <w:rFonts w:ascii="Century Gothic" w:hAnsi="Century Gothic"/>
                          <w:b/>
                          <w:color w:val="000080"/>
                          <w:sz w:val="28"/>
                          <w:szCs w:val="28"/>
                        </w:rPr>
                      </w:pPr>
                    </w:p>
                    <w:p w14:paraId="1C9E1329" w14:textId="77777777" w:rsidR="002E212B" w:rsidRDefault="002E212B" w:rsidP="002E212B">
                      <w:pPr>
                        <w:jc w:val="center"/>
                        <w:rPr>
                          <w:rFonts w:ascii="Century Gothic" w:hAnsi="Century Gothic"/>
                          <w:b/>
                          <w:color w:val="000080"/>
                          <w:sz w:val="28"/>
                          <w:szCs w:val="28"/>
                        </w:rPr>
                      </w:pPr>
                    </w:p>
                    <w:p w14:paraId="7751D339" w14:textId="77777777" w:rsidR="002E212B" w:rsidRDefault="002E212B" w:rsidP="002E212B">
                      <w:pPr>
                        <w:jc w:val="center"/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19212EEA" w14:textId="77777777" w:rsidR="002E212B" w:rsidRPr="002E212B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2E212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Título del trabajo de fin de grado</w:t>
                      </w:r>
                    </w:p>
                    <w:p w14:paraId="29118E91" w14:textId="77777777" w:rsidR="002E212B" w:rsidRPr="002E212B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1971610" w14:textId="77777777" w:rsidR="002E212B" w:rsidRPr="002E212B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C361EEE" w14:textId="77777777" w:rsidR="002E212B" w:rsidRPr="002E212B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034D765E" w14:textId="77777777" w:rsidR="002E212B" w:rsidRPr="002E212B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DC2A8D3" w14:textId="77777777" w:rsidR="002E212B" w:rsidRPr="002E212B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2E212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NOMBRE Y APELLIDOS DEL ESTUDIANTE</w:t>
                      </w:r>
                    </w:p>
                    <w:p w14:paraId="3FD374BB" w14:textId="77777777" w:rsidR="002E212B" w:rsidRPr="002E212B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E31FEC1" w14:textId="77777777" w:rsidR="002E212B" w:rsidRPr="002E212B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F06FD44" w14:textId="24B775E3" w:rsidR="002E212B" w:rsidRPr="002E212B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2E212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Junio de 202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5</w:t>
                      </w:r>
                    </w:p>
                    <w:p w14:paraId="5A2EFAA9" w14:textId="77777777" w:rsidR="002E212B" w:rsidRPr="002E212B" w:rsidRDefault="002E212B" w:rsidP="002E212B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/>
      </w:r>
    </w:p>
    <w:p w14:paraId="5935FC3B" w14:textId="77777777" w:rsidR="002E212B" w:rsidRDefault="002E212B" w:rsidP="002E212B"/>
    <w:p w14:paraId="071A54CE" w14:textId="77777777" w:rsidR="002E212B" w:rsidRDefault="002E212B" w:rsidP="002E212B"/>
    <w:p w14:paraId="18340F7F" w14:textId="77777777" w:rsidR="002E212B" w:rsidRDefault="002E212B" w:rsidP="002E212B"/>
    <w:p w14:paraId="20433881" w14:textId="77777777" w:rsidR="002E212B" w:rsidRDefault="002E212B" w:rsidP="002E212B"/>
    <w:p w14:paraId="4DDB7DA3" w14:textId="77777777" w:rsidR="002E212B" w:rsidRDefault="002E212B" w:rsidP="002E212B"/>
    <w:p w14:paraId="786FA8B5" w14:textId="77777777" w:rsidR="002E212B" w:rsidRDefault="002E212B" w:rsidP="002E212B"/>
    <w:p w14:paraId="6EA8276E" w14:textId="77777777" w:rsidR="002E212B" w:rsidRDefault="002E212B" w:rsidP="002E212B"/>
    <w:p w14:paraId="43FD9495" w14:textId="77777777" w:rsidR="002E212B" w:rsidRDefault="002E212B" w:rsidP="002E212B"/>
    <w:p w14:paraId="7239E813" w14:textId="77777777" w:rsidR="002E212B" w:rsidRDefault="002E212B" w:rsidP="002E212B"/>
    <w:p w14:paraId="328919D6" w14:textId="77777777" w:rsidR="002E212B" w:rsidRDefault="002E212B" w:rsidP="002E212B"/>
    <w:p w14:paraId="50B1072D" w14:textId="77777777" w:rsidR="002E212B" w:rsidRDefault="002E212B" w:rsidP="002E212B"/>
    <w:p w14:paraId="326D1A6C" w14:textId="77777777" w:rsidR="002E212B" w:rsidRDefault="002E212B" w:rsidP="002E212B"/>
    <w:p w14:paraId="1E9B693E" w14:textId="77777777" w:rsidR="002E212B" w:rsidRDefault="002E212B" w:rsidP="002E212B"/>
    <w:p w14:paraId="4B21385A" w14:textId="77777777" w:rsidR="002E212B" w:rsidRDefault="002E212B" w:rsidP="002E212B"/>
    <w:p w14:paraId="547BC3D0" w14:textId="77777777" w:rsidR="002E212B" w:rsidRDefault="002E212B" w:rsidP="002E212B"/>
    <w:p w14:paraId="2B13EAB7" w14:textId="77777777" w:rsidR="002E212B" w:rsidRDefault="002E212B" w:rsidP="002E212B"/>
    <w:p w14:paraId="36203464" w14:textId="77777777" w:rsidR="002E212B" w:rsidRDefault="002E212B" w:rsidP="002E212B"/>
    <w:p w14:paraId="0C86A5DD" w14:textId="77777777" w:rsidR="002E212B" w:rsidRDefault="002E212B" w:rsidP="002E212B"/>
    <w:p w14:paraId="2495D858" w14:textId="77777777" w:rsidR="002E212B" w:rsidRDefault="002E212B" w:rsidP="002E212B"/>
    <w:p w14:paraId="23995F45" w14:textId="77777777" w:rsidR="002E212B" w:rsidRDefault="002E212B" w:rsidP="002E212B"/>
    <w:p w14:paraId="4DE88F7D" w14:textId="77777777" w:rsidR="002E212B" w:rsidRDefault="002E212B" w:rsidP="002E212B"/>
    <w:p w14:paraId="6DD59BCE" w14:textId="77777777" w:rsidR="002E212B" w:rsidRDefault="002E212B" w:rsidP="002E212B"/>
    <w:p w14:paraId="36C70F2B" w14:textId="77777777" w:rsidR="002E212B" w:rsidRDefault="002E212B" w:rsidP="002E212B"/>
    <w:p w14:paraId="0D9DBCAA" w14:textId="77777777" w:rsidR="002E212B" w:rsidRDefault="002E212B" w:rsidP="002E212B"/>
    <w:p w14:paraId="775B89A4" w14:textId="77777777" w:rsidR="002E212B" w:rsidRDefault="002E212B" w:rsidP="002E212B"/>
    <w:p w14:paraId="0DBC4826" w14:textId="77777777" w:rsidR="002E212B" w:rsidRDefault="002E212B" w:rsidP="002E212B"/>
    <w:p w14:paraId="0B289F1E" w14:textId="77777777" w:rsidR="002E212B" w:rsidRDefault="002E212B" w:rsidP="002E212B"/>
    <w:p w14:paraId="306CF60D" w14:textId="77777777" w:rsidR="002E212B" w:rsidRDefault="002E212B" w:rsidP="002E212B"/>
    <w:p w14:paraId="5F281462" w14:textId="77777777" w:rsidR="002E212B" w:rsidRDefault="002E212B" w:rsidP="002E212B"/>
    <w:p w14:paraId="1FA2CE44" w14:textId="77777777" w:rsidR="002E212B" w:rsidRDefault="002E212B" w:rsidP="002E212B"/>
    <w:p w14:paraId="43CFD84D" w14:textId="77777777" w:rsidR="002E212B" w:rsidRDefault="002E212B" w:rsidP="002E212B"/>
    <w:p w14:paraId="17A9D466" w14:textId="77777777" w:rsidR="002E212B" w:rsidRDefault="002E212B" w:rsidP="002E212B"/>
    <w:p w14:paraId="6945F909" w14:textId="77777777" w:rsidR="002E212B" w:rsidRDefault="002E212B" w:rsidP="002E212B"/>
    <w:p w14:paraId="3C6FC003" w14:textId="77777777" w:rsidR="002E212B" w:rsidRDefault="002E212B" w:rsidP="002E212B"/>
    <w:p w14:paraId="26260297" w14:textId="77777777" w:rsidR="002E212B" w:rsidRDefault="002E212B" w:rsidP="002E212B"/>
    <w:p w14:paraId="1B3E29FB" w14:textId="77777777" w:rsidR="002E212B" w:rsidRDefault="002E212B" w:rsidP="002E212B"/>
    <w:p w14:paraId="3ADD54D5" w14:textId="77777777" w:rsidR="002E212B" w:rsidRDefault="002E212B" w:rsidP="002E212B"/>
    <w:p w14:paraId="580C3044" w14:textId="77777777" w:rsidR="002E212B" w:rsidRDefault="002E212B" w:rsidP="002E212B"/>
    <w:p w14:paraId="66A48614" w14:textId="77777777" w:rsidR="002E212B" w:rsidRDefault="002E212B" w:rsidP="002E212B"/>
    <w:p w14:paraId="50B8A440" w14:textId="77777777" w:rsidR="002E212B" w:rsidRDefault="002E212B" w:rsidP="002E212B"/>
    <w:p w14:paraId="5682162C" w14:textId="77777777" w:rsidR="002E212B" w:rsidRDefault="002E212B" w:rsidP="002E212B"/>
    <w:p w14:paraId="5799778A" w14:textId="77777777" w:rsidR="002E212B" w:rsidRDefault="002E212B" w:rsidP="002E212B"/>
    <w:p w14:paraId="358BD601" w14:textId="77777777" w:rsidR="002E212B" w:rsidRDefault="002E212B" w:rsidP="002E212B"/>
    <w:p w14:paraId="509DBB48" w14:textId="77777777" w:rsidR="002E212B" w:rsidRDefault="002E212B" w:rsidP="002E212B"/>
    <w:p w14:paraId="4E26879B" w14:textId="77777777" w:rsidR="002E212B" w:rsidRDefault="002E212B" w:rsidP="002E212B">
      <w:r>
        <w:br w:type="page"/>
      </w:r>
    </w:p>
    <w:p w14:paraId="1586BFA8" w14:textId="77777777" w:rsidR="00E650C4" w:rsidRPr="002E212B" w:rsidRDefault="00E650C4" w:rsidP="002E212B">
      <w:pPr>
        <w:pStyle w:val="Ttulo1"/>
      </w:pPr>
    </w:p>
    <w:sectPr w:rsidR="00E650C4" w:rsidRPr="002E212B" w:rsidSect="00B96A16">
      <w:headerReference w:type="first" r:id="rId9"/>
      <w:pgSz w:w="11906" w:h="16838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913B3C" w14:textId="77777777" w:rsidR="002E212B" w:rsidRDefault="002E212B">
      <w:r>
        <w:separator/>
      </w:r>
    </w:p>
  </w:endnote>
  <w:endnote w:type="continuationSeparator" w:id="0">
    <w:p w14:paraId="6800642E" w14:textId="77777777" w:rsidR="002E212B" w:rsidRDefault="002E2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237284" w14:textId="77777777" w:rsidR="002E212B" w:rsidRDefault="002E212B">
      <w:r>
        <w:rPr>
          <w:color w:val="000000"/>
        </w:rPr>
        <w:separator/>
      </w:r>
    </w:p>
  </w:footnote>
  <w:footnote w:type="continuationSeparator" w:id="0">
    <w:p w14:paraId="630BE150" w14:textId="77777777" w:rsidR="002E212B" w:rsidRDefault="002E2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958291" w14:textId="6CC43D7B" w:rsidR="009D5419" w:rsidRDefault="009D5419" w:rsidP="00A940F5">
    <w:pPr>
      <w:pStyle w:val="Encabezado"/>
      <w:jc w:val="right"/>
      <w:rPr>
        <w:color w:val="000000" w:themeColor="text1"/>
      </w:rPr>
    </w:pPr>
  </w:p>
  <w:p w14:paraId="69725823" w14:textId="77777777" w:rsidR="002E212B" w:rsidRPr="001C5AD1" w:rsidRDefault="002E212B" w:rsidP="00A940F5">
    <w:pPr>
      <w:pStyle w:val="Encabezado"/>
      <w:jc w:val="right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F1E3A"/>
    <w:multiLevelType w:val="hybridMultilevel"/>
    <w:tmpl w:val="A09CFDA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244CEE"/>
    <w:multiLevelType w:val="multilevel"/>
    <w:tmpl w:val="3902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F5A86"/>
    <w:multiLevelType w:val="hybridMultilevel"/>
    <w:tmpl w:val="44782C64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73F1DF6"/>
    <w:multiLevelType w:val="hybridMultilevel"/>
    <w:tmpl w:val="19BEF4AC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7673823"/>
    <w:multiLevelType w:val="hybridMultilevel"/>
    <w:tmpl w:val="DB12D4F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92034C2"/>
    <w:multiLevelType w:val="hybridMultilevel"/>
    <w:tmpl w:val="891C83CC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9C6262C"/>
    <w:multiLevelType w:val="hybridMultilevel"/>
    <w:tmpl w:val="3ACC2042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0CB76AED"/>
    <w:multiLevelType w:val="hybridMultilevel"/>
    <w:tmpl w:val="C76ADB36"/>
    <w:lvl w:ilvl="0" w:tplc="0C0A001B">
      <w:start w:val="1"/>
      <w:numFmt w:val="lowerRoman"/>
      <w:lvlText w:val="%1."/>
      <w:lvlJc w:val="righ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08B4FD4"/>
    <w:multiLevelType w:val="hybridMultilevel"/>
    <w:tmpl w:val="7B4A5BC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5562F71"/>
    <w:multiLevelType w:val="hybridMultilevel"/>
    <w:tmpl w:val="587C1C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60E9D"/>
    <w:multiLevelType w:val="hybridMultilevel"/>
    <w:tmpl w:val="8220ADD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81E5A57"/>
    <w:multiLevelType w:val="hybridMultilevel"/>
    <w:tmpl w:val="04FC86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645C2"/>
    <w:multiLevelType w:val="hybridMultilevel"/>
    <w:tmpl w:val="EC12284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3CB5894"/>
    <w:multiLevelType w:val="hybridMultilevel"/>
    <w:tmpl w:val="FF16987A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4E117F5"/>
    <w:multiLevelType w:val="hybridMultilevel"/>
    <w:tmpl w:val="AD0EA64A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6234BCD"/>
    <w:multiLevelType w:val="hybridMultilevel"/>
    <w:tmpl w:val="9ADC6582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639005D"/>
    <w:multiLevelType w:val="hybridMultilevel"/>
    <w:tmpl w:val="23F03B0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AD8EB408">
      <w:numFmt w:val="bullet"/>
      <w:lvlText w:val="•"/>
      <w:lvlJc w:val="left"/>
      <w:pPr>
        <w:ind w:left="2007" w:hanging="360"/>
      </w:pPr>
      <w:rPr>
        <w:rFonts w:ascii="Cambria" w:eastAsia="Calibri" w:hAnsi="Cambria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9E3272E"/>
    <w:multiLevelType w:val="hybridMultilevel"/>
    <w:tmpl w:val="849CF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D7447C"/>
    <w:multiLevelType w:val="multilevel"/>
    <w:tmpl w:val="1004D66E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4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19" w15:restartNumberingAfterBreak="0">
    <w:nsid w:val="2D043E32"/>
    <w:multiLevelType w:val="hybridMultilevel"/>
    <w:tmpl w:val="0E0AF68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02A04E6"/>
    <w:multiLevelType w:val="hybridMultilevel"/>
    <w:tmpl w:val="415CC262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3EC1536"/>
    <w:multiLevelType w:val="hybridMultilevel"/>
    <w:tmpl w:val="8E70EAD8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54436BB"/>
    <w:multiLevelType w:val="hybridMultilevel"/>
    <w:tmpl w:val="9D266C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9849D5"/>
    <w:multiLevelType w:val="hybridMultilevel"/>
    <w:tmpl w:val="7DA806F8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A9232E1"/>
    <w:multiLevelType w:val="hybridMultilevel"/>
    <w:tmpl w:val="5F4A31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377DE3"/>
    <w:multiLevelType w:val="hybridMultilevel"/>
    <w:tmpl w:val="A4389842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3BF01A22"/>
    <w:multiLevelType w:val="hybridMultilevel"/>
    <w:tmpl w:val="DC32F132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3E48218C"/>
    <w:multiLevelType w:val="hybridMultilevel"/>
    <w:tmpl w:val="0F3009B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3E697E27"/>
    <w:multiLevelType w:val="hybridMultilevel"/>
    <w:tmpl w:val="CED42C2C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5F34629"/>
    <w:multiLevelType w:val="hybridMultilevel"/>
    <w:tmpl w:val="A250873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74B570E"/>
    <w:multiLevelType w:val="hybridMultilevel"/>
    <w:tmpl w:val="141A91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0D5FFA"/>
    <w:multiLevelType w:val="hybridMultilevel"/>
    <w:tmpl w:val="7A6A9C10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4A7A69BE"/>
    <w:multiLevelType w:val="hybridMultilevel"/>
    <w:tmpl w:val="C42C50BC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4AB5592A"/>
    <w:multiLevelType w:val="multilevel"/>
    <w:tmpl w:val="D22C94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4BAF2C65"/>
    <w:multiLevelType w:val="multilevel"/>
    <w:tmpl w:val="C504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C2F6B4D"/>
    <w:multiLevelType w:val="hybridMultilevel"/>
    <w:tmpl w:val="86307056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4D7B1F59"/>
    <w:multiLevelType w:val="multilevel"/>
    <w:tmpl w:val="D22C94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4E62526B"/>
    <w:multiLevelType w:val="hybridMultilevel"/>
    <w:tmpl w:val="246A7F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5645AA">
      <w:numFmt w:val="bullet"/>
      <w:lvlText w:val="•"/>
      <w:lvlJc w:val="left"/>
      <w:pPr>
        <w:ind w:left="1440" w:hanging="360"/>
      </w:pPr>
      <w:rPr>
        <w:rFonts w:ascii="Cambria" w:eastAsia="Calibri" w:hAnsi="Cambria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182BE9"/>
    <w:multiLevelType w:val="hybridMultilevel"/>
    <w:tmpl w:val="166EDE0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548E242C"/>
    <w:multiLevelType w:val="hybridMultilevel"/>
    <w:tmpl w:val="C0668264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54F45B63"/>
    <w:multiLevelType w:val="hybridMultilevel"/>
    <w:tmpl w:val="7ADE18C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557C3E2C"/>
    <w:multiLevelType w:val="hybridMultilevel"/>
    <w:tmpl w:val="99F49B7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56EB508F"/>
    <w:multiLevelType w:val="hybridMultilevel"/>
    <w:tmpl w:val="9B3819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0A6D5D"/>
    <w:multiLevelType w:val="hybridMultilevel"/>
    <w:tmpl w:val="8D046F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E248D9"/>
    <w:multiLevelType w:val="hybridMultilevel"/>
    <w:tmpl w:val="C338C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6128FD"/>
    <w:multiLevelType w:val="hybridMultilevel"/>
    <w:tmpl w:val="E3AE0D0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61234A9A"/>
    <w:multiLevelType w:val="hybridMultilevel"/>
    <w:tmpl w:val="6D54B8D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643C24FF"/>
    <w:multiLevelType w:val="hybridMultilevel"/>
    <w:tmpl w:val="EF760BEC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661039A8"/>
    <w:multiLevelType w:val="hybridMultilevel"/>
    <w:tmpl w:val="405099FC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 w15:restartNumberingAfterBreak="0">
    <w:nsid w:val="67962555"/>
    <w:multiLevelType w:val="hybridMultilevel"/>
    <w:tmpl w:val="BB2AB43A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0" w15:restartNumberingAfterBreak="0">
    <w:nsid w:val="6A340EED"/>
    <w:multiLevelType w:val="hybridMultilevel"/>
    <w:tmpl w:val="97901B44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76CC43BD"/>
    <w:multiLevelType w:val="hybridMultilevel"/>
    <w:tmpl w:val="C1346454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7CD850CF"/>
    <w:multiLevelType w:val="hybridMultilevel"/>
    <w:tmpl w:val="B15A3FE0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7E154C83"/>
    <w:multiLevelType w:val="hybridMultilevel"/>
    <w:tmpl w:val="E77661D4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7F1F2848"/>
    <w:multiLevelType w:val="hybridMultilevel"/>
    <w:tmpl w:val="3A367F2E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667199236">
    <w:abstractNumId w:val="5"/>
  </w:num>
  <w:num w:numId="2" w16cid:durableId="1138260714">
    <w:abstractNumId w:val="16"/>
  </w:num>
  <w:num w:numId="3" w16cid:durableId="820929436">
    <w:abstractNumId w:val="19"/>
  </w:num>
  <w:num w:numId="4" w16cid:durableId="669285688">
    <w:abstractNumId w:val="20"/>
  </w:num>
  <w:num w:numId="5" w16cid:durableId="1979259357">
    <w:abstractNumId w:val="44"/>
  </w:num>
  <w:num w:numId="6" w16cid:durableId="1955750025">
    <w:abstractNumId w:val="21"/>
  </w:num>
  <w:num w:numId="7" w16cid:durableId="26300281">
    <w:abstractNumId w:val="8"/>
  </w:num>
  <w:num w:numId="8" w16cid:durableId="454638413">
    <w:abstractNumId w:val="23"/>
  </w:num>
  <w:num w:numId="9" w16cid:durableId="1499881952">
    <w:abstractNumId w:val="3"/>
  </w:num>
  <w:num w:numId="10" w16cid:durableId="88746393">
    <w:abstractNumId w:val="0"/>
  </w:num>
  <w:num w:numId="11" w16cid:durableId="944312045">
    <w:abstractNumId w:val="30"/>
  </w:num>
  <w:num w:numId="12" w16cid:durableId="1733889209">
    <w:abstractNumId w:val="31"/>
  </w:num>
  <w:num w:numId="13" w16cid:durableId="385687965">
    <w:abstractNumId w:val="35"/>
  </w:num>
  <w:num w:numId="14" w16cid:durableId="111481607">
    <w:abstractNumId w:val="13"/>
  </w:num>
  <w:num w:numId="15" w16cid:durableId="511146280">
    <w:abstractNumId w:val="42"/>
  </w:num>
  <w:num w:numId="16" w16cid:durableId="673337093">
    <w:abstractNumId w:val="17"/>
  </w:num>
  <w:num w:numId="17" w16cid:durableId="1546597972">
    <w:abstractNumId w:val="45"/>
  </w:num>
  <w:num w:numId="18" w16cid:durableId="1062169380">
    <w:abstractNumId w:val="38"/>
  </w:num>
  <w:num w:numId="19" w16cid:durableId="1232889829">
    <w:abstractNumId w:val="51"/>
  </w:num>
  <w:num w:numId="20" w16cid:durableId="2077120258">
    <w:abstractNumId w:val="18"/>
  </w:num>
  <w:num w:numId="21" w16cid:durableId="527567009">
    <w:abstractNumId w:val="29"/>
  </w:num>
  <w:num w:numId="22" w16cid:durableId="539976409">
    <w:abstractNumId w:val="47"/>
  </w:num>
  <w:num w:numId="23" w16cid:durableId="887495341">
    <w:abstractNumId w:val="6"/>
  </w:num>
  <w:num w:numId="24" w16cid:durableId="175660995">
    <w:abstractNumId w:val="10"/>
  </w:num>
  <w:num w:numId="25" w16cid:durableId="55664052">
    <w:abstractNumId w:val="4"/>
  </w:num>
  <w:num w:numId="26" w16cid:durableId="755132841">
    <w:abstractNumId w:val="26"/>
  </w:num>
  <w:num w:numId="27" w16cid:durableId="1213880602">
    <w:abstractNumId w:val="7"/>
  </w:num>
  <w:num w:numId="28" w16cid:durableId="1098133070">
    <w:abstractNumId w:val="12"/>
  </w:num>
  <w:num w:numId="29" w16cid:durableId="707683561">
    <w:abstractNumId w:val="54"/>
  </w:num>
  <w:num w:numId="30" w16cid:durableId="1382558930">
    <w:abstractNumId w:val="22"/>
  </w:num>
  <w:num w:numId="31" w16cid:durableId="611402941">
    <w:abstractNumId w:val="33"/>
  </w:num>
  <w:num w:numId="32" w16cid:durableId="1526600536">
    <w:abstractNumId w:val="37"/>
  </w:num>
  <w:num w:numId="33" w16cid:durableId="1359892725">
    <w:abstractNumId w:val="9"/>
  </w:num>
  <w:num w:numId="34" w16cid:durableId="898905303">
    <w:abstractNumId w:val="36"/>
  </w:num>
  <w:num w:numId="35" w16cid:durableId="1013145518">
    <w:abstractNumId w:val="46"/>
  </w:num>
  <w:num w:numId="36" w16cid:durableId="1470897524">
    <w:abstractNumId w:val="11"/>
  </w:num>
  <w:num w:numId="37" w16cid:durableId="1796630062">
    <w:abstractNumId w:val="27"/>
  </w:num>
  <w:num w:numId="38" w16cid:durableId="1457916820">
    <w:abstractNumId w:val="43"/>
  </w:num>
  <w:num w:numId="39" w16cid:durableId="1892619596">
    <w:abstractNumId w:val="24"/>
  </w:num>
  <w:num w:numId="40" w16cid:durableId="1154031466">
    <w:abstractNumId w:val="49"/>
  </w:num>
  <w:num w:numId="41" w16cid:durableId="454642857">
    <w:abstractNumId w:val="15"/>
  </w:num>
  <w:num w:numId="42" w16cid:durableId="639000076">
    <w:abstractNumId w:val="25"/>
  </w:num>
  <w:num w:numId="43" w16cid:durableId="1336222984">
    <w:abstractNumId w:val="41"/>
  </w:num>
  <w:num w:numId="44" w16cid:durableId="949629264">
    <w:abstractNumId w:val="52"/>
  </w:num>
  <w:num w:numId="45" w16cid:durableId="364332338">
    <w:abstractNumId w:val="39"/>
  </w:num>
  <w:num w:numId="46" w16cid:durableId="1787381279">
    <w:abstractNumId w:val="40"/>
  </w:num>
  <w:num w:numId="47" w16cid:durableId="619070500">
    <w:abstractNumId w:val="48"/>
  </w:num>
  <w:num w:numId="48" w16cid:durableId="28726311">
    <w:abstractNumId w:val="14"/>
  </w:num>
  <w:num w:numId="49" w16cid:durableId="936139331">
    <w:abstractNumId w:val="34"/>
  </w:num>
  <w:num w:numId="50" w16cid:durableId="426732907">
    <w:abstractNumId w:val="1"/>
  </w:num>
  <w:num w:numId="51" w16cid:durableId="2111966638">
    <w:abstractNumId w:val="53"/>
  </w:num>
  <w:num w:numId="52" w16cid:durableId="1692028251">
    <w:abstractNumId w:val="50"/>
  </w:num>
  <w:num w:numId="53" w16cid:durableId="889926090">
    <w:abstractNumId w:val="28"/>
  </w:num>
  <w:num w:numId="54" w16cid:durableId="1056927542">
    <w:abstractNumId w:val="32"/>
  </w:num>
  <w:num w:numId="55" w16cid:durableId="2023584375">
    <w:abstractNumId w:val="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attachedTemplate r:id="rId1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2B"/>
    <w:rsid w:val="00001700"/>
    <w:rsid w:val="0000780C"/>
    <w:rsid w:val="00010933"/>
    <w:rsid w:val="00011561"/>
    <w:rsid w:val="000149F9"/>
    <w:rsid w:val="0002613C"/>
    <w:rsid w:val="000277FE"/>
    <w:rsid w:val="00032BD4"/>
    <w:rsid w:val="00033706"/>
    <w:rsid w:val="00033A77"/>
    <w:rsid w:val="000344BC"/>
    <w:rsid w:val="00037C77"/>
    <w:rsid w:val="00040208"/>
    <w:rsid w:val="00041CAC"/>
    <w:rsid w:val="000454C7"/>
    <w:rsid w:val="000516E8"/>
    <w:rsid w:val="00057A9E"/>
    <w:rsid w:val="00064AD8"/>
    <w:rsid w:val="00065711"/>
    <w:rsid w:val="000710A9"/>
    <w:rsid w:val="00071B55"/>
    <w:rsid w:val="00071F3F"/>
    <w:rsid w:val="00075CAF"/>
    <w:rsid w:val="000770D6"/>
    <w:rsid w:val="000815A0"/>
    <w:rsid w:val="00081F41"/>
    <w:rsid w:val="000852A7"/>
    <w:rsid w:val="000863C4"/>
    <w:rsid w:val="0009000D"/>
    <w:rsid w:val="0009083F"/>
    <w:rsid w:val="000947DD"/>
    <w:rsid w:val="00094FF3"/>
    <w:rsid w:val="00095B14"/>
    <w:rsid w:val="00095D3F"/>
    <w:rsid w:val="00096A24"/>
    <w:rsid w:val="000978A4"/>
    <w:rsid w:val="00097ABE"/>
    <w:rsid w:val="000A006F"/>
    <w:rsid w:val="000A0776"/>
    <w:rsid w:val="000A3EB1"/>
    <w:rsid w:val="000A4CBB"/>
    <w:rsid w:val="000A61B5"/>
    <w:rsid w:val="000A7B01"/>
    <w:rsid w:val="000B57F7"/>
    <w:rsid w:val="000B5989"/>
    <w:rsid w:val="000B5F59"/>
    <w:rsid w:val="000B7E4F"/>
    <w:rsid w:val="000C14AC"/>
    <w:rsid w:val="000C538C"/>
    <w:rsid w:val="000C7CC0"/>
    <w:rsid w:val="000D0EA0"/>
    <w:rsid w:val="000D0F40"/>
    <w:rsid w:val="000D1F21"/>
    <w:rsid w:val="000D215B"/>
    <w:rsid w:val="000D2AC1"/>
    <w:rsid w:val="000D71CA"/>
    <w:rsid w:val="000D75BA"/>
    <w:rsid w:val="000D7F33"/>
    <w:rsid w:val="000E3948"/>
    <w:rsid w:val="000E4D09"/>
    <w:rsid w:val="000F19EA"/>
    <w:rsid w:val="000F3D76"/>
    <w:rsid w:val="00101B39"/>
    <w:rsid w:val="00105B23"/>
    <w:rsid w:val="00106E17"/>
    <w:rsid w:val="00110989"/>
    <w:rsid w:val="00120E87"/>
    <w:rsid w:val="00121049"/>
    <w:rsid w:val="00121B3D"/>
    <w:rsid w:val="00122701"/>
    <w:rsid w:val="001276EF"/>
    <w:rsid w:val="00146468"/>
    <w:rsid w:val="00151780"/>
    <w:rsid w:val="00160287"/>
    <w:rsid w:val="0016066B"/>
    <w:rsid w:val="0016135A"/>
    <w:rsid w:val="00162ED4"/>
    <w:rsid w:val="00165EC9"/>
    <w:rsid w:val="00167A0D"/>
    <w:rsid w:val="0017631C"/>
    <w:rsid w:val="00180539"/>
    <w:rsid w:val="00184E6A"/>
    <w:rsid w:val="00185250"/>
    <w:rsid w:val="00197FAE"/>
    <w:rsid w:val="001B616E"/>
    <w:rsid w:val="001C5AD1"/>
    <w:rsid w:val="001C677C"/>
    <w:rsid w:val="001D1864"/>
    <w:rsid w:val="001D2CA5"/>
    <w:rsid w:val="001E032C"/>
    <w:rsid w:val="001E1A81"/>
    <w:rsid w:val="001E5CFF"/>
    <w:rsid w:val="001E799C"/>
    <w:rsid w:val="001F0D0D"/>
    <w:rsid w:val="001F35B5"/>
    <w:rsid w:val="001F4CB3"/>
    <w:rsid w:val="001F6FB0"/>
    <w:rsid w:val="001F7C79"/>
    <w:rsid w:val="002064CE"/>
    <w:rsid w:val="002101E6"/>
    <w:rsid w:val="00210269"/>
    <w:rsid w:val="00221A62"/>
    <w:rsid w:val="0022771D"/>
    <w:rsid w:val="00231762"/>
    <w:rsid w:val="00235ED2"/>
    <w:rsid w:val="00241933"/>
    <w:rsid w:val="00241BC3"/>
    <w:rsid w:val="002444D4"/>
    <w:rsid w:val="00245255"/>
    <w:rsid w:val="002457B1"/>
    <w:rsid w:val="00245D94"/>
    <w:rsid w:val="00246CB2"/>
    <w:rsid w:val="00246F20"/>
    <w:rsid w:val="002505D6"/>
    <w:rsid w:val="002513AF"/>
    <w:rsid w:val="0025148A"/>
    <w:rsid w:val="00252679"/>
    <w:rsid w:val="00252A05"/>
    <w:rsid w:val="00270D04"/>
    <w:rsid w:val="0027305F"/>
    <w:rsid w:val="002A7CAF"/>
    <w:rsid w:val="002C2007"/>
    <w:rsid w:val="002D24DF"/>
    <w:rsid w:val="002D32C5"/>
    <w:rsid w:val="002D49E1"/>
    <w:rsid w:val="002D55A6"/>
    <w:rsid w:val="002D588D"/>
    <w:rsid w:val="002E0AFF"/>
    <w:rsid w:val="002E19D9"/>
    <w:rsid w:val="002E212B"/>
    <w:rsid w:val="002E2D2E"/>
    <w:rsid w:val="002E7E4D"/>
    <w:rsid w:val="002F1597"/>
    <w:rsid w:val="002F4722"/>
    <w:rsid w:val="002F4BEE"/>
    <w:rsid w:val="002F6CF8"/>
    <w:rsid w:val="00300F94"/>
    <w:rsid w:val="00304D27"/>
    <w:rsid w:val="00305384"/>
    <w:rsid w:val="00305FC0"/>
    <w:rsid w:val="0030641C"/>
    <w:rsid w:val="003072A1"/>
    <w:rsid w:val="00313061"/>
    <w:rsid w:val="003138E8"/>
    <w:rsid w:val="00316799"/>
    <w:rsid w:val="00317BF5"/>
    <w:rsid w:val="0032517C"/>
    <w:rsid w:val="0033574F"/>
    <w:rsid w:val="0033674B"/>
    <w:rsid w:val="0034021C"/>
    <w:rsid w:val="00342B4C"/>
    <w:rsid w:val="003454BD"/>
    <w:rsid w:val="00345B46"/>
    <w:rsid w:val="00350E75"/>
    <w:rsid w:val="0035288E"/>
    <w:rsid w:val="00356586"/>
    <w:rsid w:val="00360DEC"/>
    <w:rsid w:val="0036181E"/>
    <w:rsid w:val="00364CEC"/>
    <w:rsid w:val="003674DF"/>
    <w:rsid w:val="003753F6"/>
    <w:rsid w:val="00375655"/>
    <w:rsid w:val="0037798E"/>
    <w:rsid w:val="00381F55"/>
    <w:rsid w:val="00383E46"/>
    <w:rsid w:val="003856B9"/>
    <w:rsid w:val="00386296"/>
    <w:rsid w:val="0038643B"/>
    <w:rsid w:val="00390A94"/>
    <w:rsid w:val="003A2609"/>
    <w:rsid w:val="003A34CF"/>
    <w:rsid w:val="003A3F6F"/>
    <w:rsid w:val="003A75A4"/>
    <w:rsid w:val="003B0480"/>
    <w:rsid w:val="003B506C"/>
    <w:rsid w:val="003B5E9A"/>
    <w:rsid w:val="003B64F8"/>
    <w:rsid w:val="003C26AE"/>
    <w:rsid w:val="003C5F8A"/>
    <w:rsid w:val="003C7BC2"/>
    <w:rsid w:val="003D1DF4"/>
    <w:rsid w:val="003D22A0"/>
    <w:rsid w:val="003D38EA"/>
    <w:rsid w:val="003D43CF"/>
    <w:rsid w:val="003D4492"/>
    <w:rsid w:val="003D4CA9"/>
    <w:rsid w:val="003E006E"/>
    <w:rsid w:val="003E260B"/>
    <w:rsid w:val="003E62B1"/>
    <w:rsid w:val="003F012B"/>
    <w:rsid w:val="003F13CD"/>
    <w:rsid w:val="003F16C4"/>
    <w:rsid w:val="003F1B8D"/>
    <w:rsid w:val="003F239F"/>
    <w:rsid w:val="003F6AD1"/>
    <w:rsid w:val="003F706B"/>
    <w:rsid w:val="00400FF0"/>
    <w:rsid w:val="00401F7E"/>
    <w:rsid w:val="004036F3"/>
    <w:rsid w:val="004104D4"/>
    <w:rsid w:val="004153D8"/>
    <w:rsid w:val="00417546"/>
    <w:rsid w:val="00422D20"/>
    <w:rsid w:val="00424CC2"/>
    <w:rsid w:val="0042640D"/>
    <w:rsid w:val="004304BA"/>
    <w:rsid w:val="0043079C"/>
    <w:rsid w:val="004308BC"/>
    <w:rsid w:val="00434154"/>
    <w:rsid w:val="00434323"/>
    <w:rsid w:val="00437734"/>
    <w:rsid w:val="00441119"/>
    <w:rsid w:val="004418EC"/>
    <w:rsid w:val="0044719F"/>
    <w:rsid w:val="004476E6"/>
    <w:rsid w:val="004477C2"/>
    <w:rsid w:val="00450BA1"/>
    <w:rsid w:val="004517E7"/>
    <w:rsid w:val="004579B2"/>
    <w:rsid w:val="00462408"/>
    <w:rsid w:val="00462442"/>
    <w:rsid w:val="0046453C"/>
    <w:rsid w:val="00465C45"/>
    <w:rsid w:val="0047063D"/>
    <w:rsid w:val="00470C28"/>
    <w:rsid w:val="004743DE"/>
    <w:rsid w:val="00475EE4"/>
    <w:rsid w:val="004826CE"/>
    <w:rsid w:val="00487570"/>
    <w:rsid w:val="00490CF8"/>
    <w:rsid w:val="00492375"/>
    <w:rsid w:val="00492BDC"/>
    <w:rsid w:val="004941F8"/>
    <w:rsid w:val="00495986"/>
    <w:rsid w:val="00495B63"/>
    <w:rsid w:val="00497873"/>
    <w:rsid w:val="00497F37"/>
    <w:rsid w:val="00497F9F"/>
    <w:rsid w:val="004A3528"/>
    <w:rsid w:val="004A4FEE"/>
    <w:rsid w:val="004A5806"/>
    <w:rsid w:val="004A5F86"/>
    <w:rsid w:val="004B4CEB"/>
    <w:rsid w:val="004B533E"/>
    <w:rsid w:val="004B5C69"/>
    <w:rsid w:val="004C39EC"/>
    <w:rsid w:val="004C3B7D"/>
    <w:rsid w:val="004C46B8"/>
    <w:rsid w:val="004C7ABA"/>
    <w:rsid w:val="004D1880"/>
    <w:rsid w:val="004D25FB"/>
    <w:rsid w:val="004D3913"/>
    <w:rsid w:val="004D482B"/>
    <w:rsid w:val="004D4C75"/>
    <w:rsid w:val="004D4E87"/>
    <w:rsid w:val="004E2601"/>
    <w:rsid w:val="004E3B46"/>
    <w:rsid w:val="004E7512"/>
    <w:rsid w:val="004F42F0"/>
    <w:rsid w:val="004F516A"/>
    <w:rsid w:val="004F5349"/>
    <w:rsid w:val="004F7D7D"/>
    <w:rsid w:val="00501CA9"/>
    <w:rsid w:val="00503830"/>
    <w:rsid w:val="00503EF3"/>
    <w:rsid w:val="00517C88"/>
    <w:rsid w:val="005256E7"/>
    <w:rsid w:val="00526AA9"/>
    <w:rsid w:val="00526BA0"/>
    <w:rsid w:val="00527C21"/>
    <w:rsid w:val="0053135F"/>
    <w:rsid w:val="00536815"/>
    <w:rsid w:val="00537208"/>
    <w:rsid w:val="00537B2F"/>
    <w:rsid w:val="00540FB7"/>
    <w:rsid w:val="00541C54"/>
    <w:rsid w:val="00543F03"/>
    <w:rsid w:val="005455E3"/>
    <w:rsid w:val="00546164"/>
    <w:rsid w:val="0055114F"/>
    <w:rsid w:val="00554313"/>
    <w:rsid w:val="00557122"/>
    <w:rsid w:val="00563AB1"/>
    <w:rsid w:val="00567AFA"/>
    <w:rsid w:val="005711AC"/>
    <w:rsid w:val="00572A17"/>
    <w:rsid w:val="0057505B"/>
    <w:rsid w:val="00576B45"/>
    <w:rsid w:val="00577639"/>
    <w:rsid w:val="00577BE3"/>
    <w:rsid w:val="0058377C"/>
    <w:rsid w:val="005841D0"/>
    <w:rsid w:val="005A067D"/>
    <w:rsid w:val="005A282B"/>
    <w:rsid w:val="005A368A"/>
    <w:rsid w:val="005A6DE6"/>
    <w:rsid w:val="005B391E"/>
    <w:rsid w:val="005B573B"/>
    <w:rsid w:val="005B5C55"/>
    <w:rsid w:val="005C0C39"/>
    <w:rsid w:val="005C0C68"/>
    <w:rsid w:val="005C10A3"/>
    <w:rsid w:val="005C2690"/>
    <w:rsid w:val="005C292A"/>
    <w:rsid w:val="005C4959"/>
    <w:rsid w:val="005C6499"/>
    <w:rsid w:val="005C7D2B"/>
    <w:rsid w:val="005D45EE"/>
    <w:rsid w:val="005D5A92"/>
    <w:rsid w:val="005D606B"/>
    <w:rsid w:val="005E3554"/>
    <w:rsid w:val="005E3E38"/>
    <w:rsid w:val="005E4831"/>
    <w:rsid w:val="005E66F5"/>
    <w:rsid w:val="005E6B9A"/>
    <w:rsid w:val="005F2507"/>
    <w:rsid w:val="005F2A42"/>
    <w:rsid w:val="005F3393"/>
    <w:rsid w:val="006021AA"/>
    <w:rsid w:val="00602F5D"/>
    <w:rsid w:val="006033F2"/>
    <w:rsid w:val="00603BA2"/>
    <w:rsid w:val="00606F68"/>
    <w:rsid w:val="00612557"/>
    <w:rsid w:val="00614A37"/>
    <w:rsid w:val="006241C9"/>
    <w:rsid w:val="00624E1E"/>
    <w:rsid w:val="00625693"/>
    <w:rsid w:val="00626756"/>
    <w:rsid w:val="00635F2B"/>
    <w:rsid w:val="00635FA5"/>
    <w:rsid w:val="00636A6F"/>
    <w:rsid w:val="00636EEA"/>
    <w:rsid w:val="006372D7"/>
    <w:rsid w:val="00640DCB"/>
    <w:rsid w:val="00641A4A"/>
    <w:rsid w:val="00644E88"/>
    <w:rsid w:val="00654684"/>
    <w:rsid w:val="006549CD"/>
    <w:rsid w:val="00655484"/>
    <w:rsid w:val="006558BF"/>
    <w:rsid w:val="00663439"/>
    <w:rsid w:val="006650AD"/>
    <w:rsid w:val="006669BB"/>
    <w:rsid w:val="00667D9A"/>
    <w:rsid w:val="00672516"/>
    <w:rsid w:val="00675979"/>
    <w:rsid w:val="00676535"/>
    <w:rsid w:val="00681A05"/>
    <w:rsid w:val="00681F93"/>
    <w:rsid w:val="0068222F"/>
    <w:rsid w:val="006838D5"/>
    <w:rsid w:val="00684BD2"/>
    <w:rsid w:val="006870EC"/>
    <w:rsid w:val="00692FCC"/>
    <w:rsid w:val="006951D7"/>
    <w:rsid w:val="006A3258"/>
    <w:rsid w:val="006A5BA9"/>
    <w:rsid w:val="006A6DD9"/>
    <w:rsid w:val="006B06FC"/>
    <w:rsid w:val="006B1213"/>
    <w:rsid w:val="006B232C"/>
    <w:rsid w:val="006B23D2"/>
    <w:rsid w:val="006B72E4"/>
    <w:rsid w:val="006C1A6B"/>
    <w:rsid w:val="006C4793"/>
    <w:rsid w:val="006E258A"/>
    <w:rsid w:val="006E5355"/>
    <w:rsid w:val="006E55A1"/>
    <w:rsid w:val="006E7E6A"/>
    <w:rsid w:val="006F06A2"/>
    <w:rsid w:val="006F3CBA"/>
    <w:rsid w:val="006F4E5D"/>
    <w:rsid w:val="006F6E53"/>
    <w:rsid w:val="00700DB7"/>
    <w:rsid w:val="007042C7"/>
    <w:rsid w:val="00704CCA"/>
    <w:rsid w:val="00715E1B"/>
    <w:rsid w:val="00716729"/>
    <w:rsid w:val="007310E7"/>
    <w:rsid w:val="007333B8"/>
    <w:rsid w:val="0073445F"/>
    <w:rsid w:val="00744054"/>
    <w:rsid w:val="00746032"/>
    <w:rsid w:val="00747992"/>
    <w:rsid w:val="00753A11"/>
    <w:rsid w:val="00754429"/>
    <w:rsid w:val="0075479E"/>
    <w:rsid w:val="00755E46"/>
    <w:rsid w:val="0075717B"/>
    <w:rsid w:val="00767E83"/>
    <w:rsid w:val="00772A73"/>
    <w:rsid w:val="00776056"/>
    <w:rsid w:val="00776259"/>
    <w:rsid w:val="00780150"/>
    <w:rsid w:val="0078021D"/>
    <w:rsid w:val="007812E9"/>
    <w:rsid w:val="00782626"/>
    <w:rsid w:val="00784D96"/>
    <w:rsid w:val="0078537C"/>
    <w:rsid w:val="00787DE1"/>
    <w:rsid w:val="00790992"/>
    <w:rsid w:val="00790D56"/>
    <w:rsid w:val="00791EF6"/>
    <w:rsid w:val="00792AD3"/>
    <w:rsid w:val="007944B3"/>
    <w:rsid w:val="007A45E9"/>
    <w:rsid w:val="007A46C0"/>
    <w:rsid w:val="007B0A13"/>
    <w:rsid w:val="007B24AB"/>
    <w:rsid w:val="007B2C8B"/>
    <w:rsid w:val="007B4BD5"/>
    <w:rsid w:val="007B5E55"/>
    <w:rsid w:val="007C1811"/>
    <w:rsid w:val="007C23AD"/>
    <w:rsid w:val="007C2928"/>
    <w:rsid w:val="007C574D"/>
    <w:rsid w:val="007C6D4C"/>
    <w:rsid w:val="007D5481"/>
    <w:rsid w:val="007D5517"/>
    <w:rsid w:val="007D55F8"/>
    <w:rsid w:val="007D6632"/>
    <w:rsid w:val="007E2E3A"/>
    <w:rsid w:val="007F0EAC"/>
    <w:rsid w:val="007F2A77"/>
    <w:rsid w:val="007F4186"/>
    <w:rsid w:val="007F721E"/>
    <w:rsid w:val="008108BE"/>
    <w:rsid w:val="00811E81"/>
    <w:rsid w:val="00815A2A"/>
    <w:rsid w:val="0082115C"/>
    <w:rsid w:val="00822F9B"/>
    <w:rsid w:val="008237F0"/>
    <w:rsid w:val="00832234"/>
    <w:rsid w:val="00833E6F"/>
    <w:rsid w:val="0083432B"/>
    <w:rsid w:val="00835FE4"/>
    <w:rsid w:val="0084032D"/>
    <w:rsid w:val="008424A2"/>
    <w:rsid w:val="00842A62"/>
    <w:rsid w:val="00843D88"/>
    <w:rsid w:val="008445EC"/>
    <w:rsid w:val="00846E7A"/>
    <w:rsid w:val="0085035F"/>
    <w:rsid w:val="00850719"/>
    <w:rsid w:val="00850996"/>
    <w:rsid w:val="00851B69"/>
    <w:rsid w:val="00854716"/>
    <w:rsid w:val="008557AF"/>
    <w:rsid w:val="00856596"/>
    <w:rsid w:val="00860450"/>
    <w:rsid w:val="008607ED"/>
    <w:rsid w:val="00865CBB"/>
    <w:rsid w:val="00865F62"/>
    <w:rsid w:val="00871BDB"/>
    <w:rsid w:val="008728A9"/>
    <w:rsid w:val="0087683D"/>
    <w:rsid w:val="008774FA"/>
    <w:rsid w:val="008800A9"/>
    <w:rsid w:val="00886E5F"/>
    <w:rsid w:val="00892408"/>
    <w:rsid w:val="00894FBB"/>
    <w:rsid w:val="00895950"/>
    <w:rsid w:val="00897307"/>
    <w:rsid w:val="008B0925"/>
    <w:rsid w:val="008B0BCF"/>
    <w:rsid w:val="008C0796"/>
    <w:rsid w:val="008C2AA6"/>
    <w:rsid w:val="008C2ABC"/>
    <w:rsid w:val="008C68BF"/>
    <w:rsid w:val="008D0A98"/>
    <w:rsid w:val="008D25FB"/>
    <w:rsid w:val="008D3E6A"/>
    <w:rsid w:val="008D710D"/>
    <w:rsid w:val="008E1E36"/>
    <w:rsid w:val="008E6D7C"/>
    <w:rsid w:val="008E747C"/>
    <w:rsid w:val="008E7494"/>
    <w:rsid w:val="008F11EC"/>
    <w:rsid w:val="008F16DA"/>
    <w:rsid w:val="008F2873"/>
    <w:rsid w:val="008F51B7"/>
    <w:rsid w:val="008F6D18"/>
    <w:rsid w:val="00900C0A"/>
    <w:rsid w:val="00900F31"/>
    <w:rsid w:val="0090137F"/>
    <w:rsid w:val="00901C26"/>
    <w:rsid w:val="00904DD4"/>
    <w:rsid w:val="0090642B"/>
    <w:rsid w:val="009103CC"/>
    <w:rsid w:val="00910895"/>
    <w:rsid w:val="00912E00"/>
    <w:rsid w:val="0091329D"/>
    <w:rsid w:val="009146C4"/>
    <w:rsid w:val="009169DD"/>
    <w:rsid w:val="00917164"/>
    <w:rsid w:val="009215B4"/>
    <w:rsid w:val="00923B97"/>
    <w:rsid w:val="00942956"/>
    <w:rsid w:val="00944457"/>
    <w:rsid w:val="00950476"/>
    <w:rsid w:val="00950F14"/>
    <w:rsid w:val="00952E36"/>
    <w:rsid w:val="0095482A"/>
    <w:rsid w:val="00961A2D"/>
    <w:rsid w:val="00962E70"/>
    <w:rsid w:val="00970874"/>
    <w:rsid w:val="00972477"/>
    <w:rsid w:val="009757FF"/>
    <w:rsid w:val="009770F2"/>
    <w:rsid w:val="009814D8"/>
    <w:rsid w:val="0098340D"/>
    <w:rsid w:val="00984462"/>
    <w:rsid w:val="00986E18"/>
    <w:rsid w:val="009907F3"/>
    <w:rsid w:val="00996D46"/>
    <w:rsid w:val="009A03A2"/>
    <w:rsid w:val="009A41E4"/>
    <w:rsid w:val="009A46CF"/>
    <w:rsid w:val="009A5B91"/>
    <w:rsid w:val="009A6467"/>
    <w:rsid w:val="009B04BC"/>
    <w:rsid w:val="009B2789"/>
    <w:rsid w:val="009B3133"/>
    <w:rsid w:val="009B31A1"/>
    <w:rsid w:val="009B3D5E"/>
    <w:rsid w:val="009C2132"/>
    <w:rsid w:val="009C69F5"/>
    <w:rsid w:val="009D0525"/>
    <w:rsid w:val="009D5419"/>
    <w:rsid w:val="009D6091"/>
    <w:rsid w:val="009E2FF5"/>
    <w:rsid w:val="009E3C7C"/>
    <w:rsid w:val="009E3E70"/>
    <w:rsid w:val="009E45AE"/>
    <w:rsid w:val="009E6C27"/>
    <w:rsid w:val="009F2667"/>
    <w:rsid w:val="009F420B"/>
    <w:rsid w:val="00A04697"/>
    <w:rsid w:val="00A102B2"/>
    <w:rsid w:val="00A10C07"/>
    <w:rsid w:val="00A133AF"/>
    <w:rsid w:val="00A1701D"/>
    <w:rsid w:val="00A21EC7"/>
    <w:rsid w:val="00A33B85"/>
    <w:rsid w:val="00A34407"/>
    <w:rsid w:val="00A35598"/>
    <w:rsid w:val="00A37858"/>
    <w:rsid w:val="00A42A64"/>
    <w:rsid w:val="00A45977"/>
    <w:rsid w:val="00A45A2D"/>
    <w:rsid w:val="00A46E90"/>
    <w:rsid w:val="00A50141"/>
    <w:rsid w:val="00A5236E"/>
    <w:rsid w:val="00A574C9"/>
    <w:rsid w:val="00A67EE7"/>
    <w:rsid w:val="00A75CC9"/>
    <w:rsid w:val="00A76E46"/>
    <w:rsid w:val="00A82313"/>
    <w:rsid w:val="00A82714"/>
    <w:rsid w:val="00A838DF"/>
    <w:rsid w:val="00A85E51"/>
    <w:rsid w:val="00A86A22"/>
    <w:rsid w:val="00A87100"/>
    <w:rsid w:val="00A87F2C"/>
    <w:rsid w:val="00A917CC"/>
    <w:rsid w:val="00A940F5"/>
    <w:rsid w:val="00A94277"/>
    <w:rsid w:val="00A9625D"/>
    <w:rsid w:val="00A978DA"/>
    <w:rsid w:val="00AA53C6"/>
    <w:rsid w:val="00AA7FB9"/>
    <w:rsid w:val="00AB1763"/>
    <w:rsid w:val="00AC2829"/>
    <w:rsid w:val="00AC3875"/>
    <w:rsid w:val="00AC70A2"/>
    <w:rsid w:val="00AD0CA3"/>
    <w:rsid w:val="00AD0E09"/>
    <w:rsid w:val="00AD5D35"/>
    <w:rsid w:val="00AE0277"/>
    <w:rsid w:val="00AE1A3A"/>
    <w:rsid w:val="00AF06F6"/>
    <w:rsid w:val="00AF0A74"/>
    <w:rsid w:val="00AF2E48"/>
    <w:rsid w:val="00AF3C36"/>
    <w:rsid w:val="00B01466"/>
    <w:rsid w:val="00B01602"/>
    <w:rsid w:val="00B0696E"/>
    <w:rsid w:val="00B0720D"/>
    <w:rsid w:val="00B10FBD"/>
    <w:rsid w:val="00B11AA2"/>
    <w:rsid w:val="00B11D6D"/>
    <w:rsid w:val="00B13533"/>
    <w:rsid w:val="00B14C60"/>
    <w:rsid w:val="00B23C86"/>
    <w:rsid w:val="00B323BF"/>
    <w:rsid w:val="00B401E6"/>
    <w:rsid w:val="00B41DFF"/>
    <w:rsid w:val="00B42497"/>
    <w:rsid w:val="00B46FE8"/>
    <w:rsid w:val="00B5011A"/>
    <w:rsid w:val="00B501C5"/>
    <w:rsid w:val="00B5132B"/>
    <w:rsid w:val="00B51362"/>
    <w:rsid w:val="00B51680"/>
    <w:rsid w:val="00B535AB"/>
    <w:rsid w:val="00B55986"/>
    <w:rsid w:val="00B60571"/>
    <w:rsid w:val="00B629A3"/>
    <w:rsid w:val="00B65969"/>
    <w:rsid w:val="00B75779"/>
    <w:rsid w:val="00B76289"/>
    <w:rsid w:val="00B7636E"/>
    <w:rsid w:val="00B96740"/>
    <w:rsid w:val="00B96A16"/>
    <w:rsid w:val="00B97435"/>
    <w:rsid w:val="00BA01F2"/>
    <w:rsid w:val="00BA1CDE"/>
    <w:rsid w:val="00BA2566"/>
    <w:rsid w:val="00BB5643"/>
    <w:rsid w:val="00BB6BB7"/>
    <w:rsid w:val="00BB7C87"/>
    <w:rsid w:val="00BC1136"/>
    <w:rsid w:val="00BC2EB7"/>
    <w:rsid w:val="00BC42E2"/>
    <w:rsid w:val="00BC45B7"/>
    <w:rsid w:val="00BC79A8"/>
    <w:rsid w:val="00BD0780"/>
    <w:rsid w:val="00BD12A7"/>
    <w:rsid w:val="00BD6F63"/>
    <w:rsid w:val="00BD7E40"/>
    <w:rsid w:val="00BE4D8D"/>
    <w:rsid w:val="00BE6364"/>
    <w:rsid w:val="00BF20AB"/>
    <w:rsid w:val="00BF4B5A"/>
    <w:rsid w:val="00BF7AF7"/>
    <w:rsid w:val="00C02456"/>
    <w:rsid w:val="00C04BAD"/>
    <w:rsid w:val="00C07DA7"/>
    <w:rsid w:val="00C100B3"/>
    <w:rsid w:val="00C122E7"/>
    <w:rsid w:val="00C15F32"/>
    <w:rsid w:val="00C23B4A"/>
    <w:rsid w:val="00C25447"/>
    <w:rsid w:val="00C31535"/>
    <w:rsid w:val="00C439F9"/>
    <w:rsid w:val="00C44902"/>
    <w:rsid w:val="00C45EB6"/>
    <w:rsid w:val="00C478AA"/>
    <w:rsid w:val="00C50B7F"/>
    <w:rsid w:val="00C55B22"/>
    <w:rsid w:val="00C62766"/>
    <w:rsid w:val="00C63B6C"/>
    <w:rsid w:val="00C712B6"/>
    <w:rsid w:val="00C72C1C"/>
    <w:rsid w:val="00C807EA"/>
    <w:rsid w:val="00C81808"/>
    <w:rsid w:val="00C84583"/>
    <w:rsid w:val="00C845FC"/>
    <w:rsid w:val="00C91C77"/>
    <w:rsid w:val="00C94903"/>
    <w:rsid w:val="00CA04FD"/>
    <w:rsid w:val="00CA0E01"/>
    <w:rsid w:val="00CA18A5"/>
    <w:rsid w:val="00CA44FD"/>
    <w:rsid w:val="00CA6513"/>
    <w:rsid w:val="00CA7526"/>
    <w:rsid w:val="00CB11C5"/>
    <w:rsid w:val="00CB134C"/>
    <w:rsid w:val="00CB6E5E"/>
    <w:rsid w:val="00CC0467"/>
    <w:rsid w:val="00CC21D5"/>
    <w:rsid w:val="00CC6FF9"/>
    <w:rsid w:val="00CD1619"/>
    <w:rsid w:val="00CD18E1"/>
    <w:rsid w:val="00CD294F"/>
    <w:rsid w:val="00CD6458"/>
    <w:rsid w:val="00CE4B40"/>
    <w:rsid w:val="00D03EBD"/>
    <w:rsid w:val="00D05581"/>
    <w:rsid w:val="00D071A6"/>
    <w:rsid w:val="00D07701"/>
    <w:rsid w:val="00D104DA"/>
    <w:rsid w:val="00D115BA"/>
    <w:rsid w:val="00D133A9"/>
    <w:rsid w:val="00D13BC8"/>
    <w:rsid w:val="00D240A3"/>
    <w:rsid w:val="00D25FD8"/>
    <w:rsid w:val="00D31049"/>
    <w:rsid w:val="00D37C1E"/>
    <w:rsid w:val="00D37DC9"/>
    <w:rsid w:val="00D40CCB"/>
    <w:rsid w:val="00D421A7"/>
    <w:rsid w:val="00D42EC8"/>
    <w:rsid w:val="00D472A5"/>
    <w:rsid w:val="00D519AE"/>
    <w:rsid w:val="00D52F1E"/>
    <w:rsid w:val="00D5480C"/>
    <w:rsid w:val="00D56787"/>
    <w:rsid w:val="00D60B53"/>
    <w:rsid w:val="00D616A1"/>
    <w:rsid w:val="00D624C0"/>
    <w:rsid w:val="00D62B08"/>
    <w:rsid w:val="00D660F5"/>
    <w:rsid w:val="00D674AF"/>
    <w:rsid w:val="00D720F7"/>
    <w:rsid w:val="00D74168"/>
    <w:rsid w:val="00D77C2C"/>
    <w:rsid w:val="00D87B80"/>
    <w:rsid w:val="00D973EB"/>
    <w:rsid w:val="00DA0B87"/>
    <w:rsid w:val="00DA635D"/>
    <w:rsid w:val="00DB30CC"/>
    <w:rsid w:val="00DB5F62"/>
    <w:rsid w:val="00DC282F"/>
    <w:rsid w:val="00DC4307"/>
    <w:rsid w:val="00DC4A57"/>
    <w:rsid w:val="00DC5BB3"/>
    <w:rsid w:val="00DC5C48"/>
    <w:rsid w:val="00DD33BF"/>
    <w:rsid w:val="00DD7506"/>
    <w:rsid w:val="00DE39FF"/>
    <w:rsid w:val="00DE6311"/>
    <w:rsid w:val="00DE6D38"/>
    <w:rsid w:val="00DF1F71"/>
    <w:rsid w:val="00E00CD8"/>
    <w:rsid w:val="00E014CF"/>
    <w:rsid w:val="00E101A5"/>
    <w:rsid w:val="00E162C7"/>
    <w:rsid w:val="00E2110F"/>
    <w:rsid w:val="00E2504B"/>
    <w:rsid w:val="00E25FAB"/>
    <w:rsid w:val="00E26B73"/>
    <w:rsid w:val="00E27A1D"/>
    <w:rsid w:val="00E27C0F"/>
    <w:rsid w:val="00E300D1"/>
    <w:rsid w:val="00E326C9"/>
    <w:rsid w:val="00E34525"/>
    <w:rsid w:val="00E34CF0"/>
    <w:rsid w:val="00E34DAC"/>
    <w:rsid w:val="00E3770D"/>
    <w:rsid w:val="00E4259E"/>
    <w:rsid w:val="00E46550"/>
    <w:rsid w:val="00E4753B"/>
    <w:rsid w:val="00E50DB5"/>
    <w:rsid w:val="00E63B77"/>
    <w:rsid w:val="00E650C4"/>
    <w:rsid w:val="00E66BD7"/>
    <w:rsid w:val="00E72411"/>
    <w:rsid w:val="00E7271F"/>
    <w:rsid w:val="00E729B3"/>
    <w:rsid w:val="00E8147B"/>
    <w:rsid w:val="00E86F91"/>
    <w:rsid w:val="00E87B56"/>
    <w:rsid w:val="00E94DF1"/>
    <w:rsid w:val="00E9793C"/>
    <w:rsid w:val="00E97E99"/>
    <w:rsid w:val="00EA5D81"/>
    <w:rsid w:val="00EB7EE9"/>
    <w:rsid w:val="00ED317F"/>
    <w:rsid w:val="00ED3E2A"/>
    <w:rsid w:val="00ED6822"/>
    <w:rsid w:val="00EE1719"/>
    <w:rsid w:val="00EE5537"/>
    <w:rsid w:val="00EE6E6B"/>
    <w:rsid w:val="00EF033A"/>
    <w:rsid w:val="00EF3B04"/>
    <w:rsid w:val="00EF792B"/>
    <w:rsid w:val="00F0243C"/>
    <w:rsid w:val="00F04CB0"/>
    <w:rsid w:val="00F05892"/>
    <w:rsid w:val="00F05894"/>
    <w:rsid w:val="00F06945"/>
    <w:rsid w:val="00F111D7"/>
    <w:rsid w:val="00F12322"/>
    <w:rsid w:val="00F16101"/>
    <w:rsid w:val="00F17DD8"/>
    <w:rsid w:val="00F2042F"/>
    <w:rsid w:val="00F21FC8"/>
    <w:rsid w:val="00F22E7F"/>
    <w:rsid w:val="00F2532F"/>
    <w:rsid w:val="00F25473"/>
    <w:rsid w:val="00F26AA8"/>
    <w:rsid w:val="00F323E5"/>
    <w:rsid w:val="00F3258C"/>
    <w:rsid w:val="00F360FC"/>
    <w:rsid w:val="00F41838"/>
    <w:rsid w:val="00F464B0"/>
    <w:rsid w:val="00F47E3A"/>
    <w:rsid w:val="00F520AA"/>
    <w:rsid w:val="00F5227A"/>
    <w:rsid w:val="00F5343F"/>
    <w:rsid w:val="00F5455D"/>
    <w:rsid w:val="00F552CC"/>
    <w:rsid w:val="00F56B95"/>
    <w:rsid w:val="00F56D71"/>
    <w:rsid w:val="00F61701"/>
    <w:rsid w:val="00F62EED"/>
    <w:rsid w:val="00F64678"/>
    <w:rsid w:val="00F655C1"/>
    <w:rsid w:val="00F67D2B"/>
    <w:rsid w:val="00F70C0B"/>
    <w:rsid w:val="00F70CCB"/>
    <w:rsid w:val="00F71EDF"/>
    <w:rsid w:val="00F7238E"/>
    <w:rsid w:val="00F736B6"/>
    <w:rsid w:val="00F74C68"/>
    <w:rsid w:val="00F75701"/>
    <w:rsid w:val="00F82167"/>
    <w:rsid w:val="00F834BF"/>
    <w:rsid w:val="00F8476F"/>
    <w:rsid w:val="00F94956"/>
    <w:rsid w:val="00F95844"/>
    <w:rsid w:val="00FA183A"/>
    <w:rsid w:val="00FA251A"/>
    <w:rsid w:val="00FA5E84"/>
    <w:rsid w:val="00FA64D6"/>
    <w:rsid w:val="00FA6A3F"/>
    <w:rsid w:val="00FA6F00"/>
    <w:rsid w:val="00FB0D85"/>
    <w:rsid w:val="00FC2F0F"/>
    <w:rsid w:val="00FC3A9E"/>
    <w:rsid w:val="00FC6772"/>
    <w:rsid w:val="00FD3BB0"/>
    <w:rsid w:val="00FD4DDA"/>
    <w:rsid w:val="00FE74B2"/>
    <w:rsid w:val="00FE764A"/>
    <w:rsid w:val="00FF6AB4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7A1886"/>
  <w15:docId w15:val="{D2914AEA-143C-41BA-8690-2D85B8E9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kern w:val="3"/>
        <w:sz w:val="22"/>
        <w:szCs w:val="22"/>
        <w:lang w:val="es-ES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12B"/>
    <w:pPr>
      <w:autoSpaceDN/>
      <w:spacing w:after="0" w:line="240" w:lineRule="auto"/>
    </w:pPr>
    <w:rPr>
      <w:rFonts w:ascii="Cambria" w:eastAsia="Times New Roman" w:hAnsi="Cambria"/>
      <w:kern w:val="0"/>
      <w:sz w:val="24"/>
      <w:szCs w:val="24"/>
      <w:lang w:eastAsia="es-ES"/>
    </w:rPr>
  </w:style>
  <w:style w:type="paragraph" w:styleId="Ttulo1">
    <w:name w:val="heading 1"/>
    <w:basedOn w:val="Normal"/>
    <w:next w:val="Normal"/>
    <w:uiPriority w:val="9"/>
    <w:qFormat/>
    <w:rsid w:val="002E212B"/>
    <w:pPr>
      <w:keepNext/>
      <w:keepLines/>
      <w:suppressAutoHyphens/>
      <w:autoSpaceDN w:val="0"/>
      <w:spacing w:before="480" w:after="240"/>
      <w:outlineLvl w:val="0"/>
    </w:pPr>
    <w:rPr>
      <w:b/>
      <w:color w:val="000000"/>
      <w:kern w:val="3"/>
      <w:sz w:val="36"/>
      <w:szCs w:val="32"/>
      <w:lang w:eastAsia="en-US"/>
    </w:rPr>
  </w:style>
  <w:style w:type="paragraph" w:styleId="Ttulo2">
    <w:name w:val="heading 2"/>
    <w:basedOn w:val="Normal"/>
    <w:next w:val="Normal"/>
    <w:uiPriority w:val="9"/>
    <w:unhideWhenUsed/>
    <w:qFormat/>
    <w:rsid w:val="00753A11"/>
    <w:pPr>
      <w:keepNext/>
      <w:keepLines/>
      <w:suppressAutoHyphens/>
      <w:autoSpaceDN w:val="0"/>
      <w:spacing w:before="400" w:after="360"/>
      <w:jc w:val="both"/>
      <w:outlineLvl w:val="1"/>
    </w:pPr>
    <w:rPr>
      <w:b/>
      <w:color w:val="000000"/>
      <w:kern w:val="3"/>
      <w:sz w:val="28"/>
      <w:szCs w:val="26"/>
      <w:lang w:eastAsia="en-US"/>
    </w:rPr>
  </w:style>
  <w:style w:type="paragraph" w:styleId="Ttulo3">
    <w:name w:val="heading 3"/>
    <w:basedOn w:val="Normal"/>
    <w:next w:val="Normal"/>
    <w:uiPriority w:val="9"/>
    <w:unhideWhenUsed/>
    <w:qFormat/>
    <w:rsid w:val="00D37DC9"/>
    <w:pPr>
      <w:keepNext/>
      <w:keepLines/>
      <w:suppressAutoHyphens/>
      <w:autoSpaceDN w:val="0"/>
      <w:spacing w:before="280" w:after="240"/>
      <w:jc w:val="both"/>
      <w:outlineLvl w:val="2"/>
    </w:pPr>
    <w:rPr>
      <w:b/>
      <w:color w:val="000000"/>
      <w:kern w:val="3"/>
      <w:sz w:val="26"/>
      <w:lang w:eastAsia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E212B"/>
    <w:pPr>
      <w:keepNext/>
      <w:keepLines/>
      <w:suppressAutoHyphens/>
      <w:autoSpaceDN w:val="0"/>
      <w:spacing w:before="40"/>
      <w:ind w:firstLine="567"/>
      <w:jc w:val="both"/>
      <w:outlineLvl w:val="3"/>
    </w:pPr>
    <w:rPr>
      <w:rFonts w:eastAsiaTheme="majorEastAsia" w:cstheme="majorBidi"/>
      <w:iCs/>
      <w:kern w:val="3"/>
      <w:sz w:val="26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12B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eastAsia="Times New Roman" w:cs="Times New Roman"/>
      <w:b/>
      <w:color w:val="000000"/>
      <w:sz w:val="32"/>
      <w:szCs w:val="32"/>
    </w:rPr>
  </w:style>
  <w:style w:type="character" w:customStyle="1" w:styleId="Ttulo2Car">
    <w:name w:val="Título 2 Car"/>
    <w:basedOn w:val="Fuentedeprrafopredeter"/>
    <w:rPr>
      <w:rFonts w:eastAsia="Times New Roman" w:cs="Times New Roman"/>
      <w:b/>
      <w:color w:val="000000"/>
      <w:sz w:val="26"/>
      <w:szCs w:val="26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000000"/>
      <w:sz w:val="24"/>
      <w:szCs w:val="24"/>
    </w:rPr>
  </w:style>
  <w:style w:type="paragraph" w:styleId="TDC1">
    <w:name w:val="toc 1"/>
    <w:basedOn w:val="Normal"/>
    <w:next w:val="Normal"/>
    <w:autoRedefine/>
    <w:uiPriority w:val="39"/>
    <w:rsid w:val="00546164"/>
    <w:pPr>
      <w:tabs>
        <w:tab w:val="right" w:leader="dot" w:pos="8494"/>
      </w:tabs>
      <w:suppressAutoHyphens/>
      <w:autoSpaceDN w:val="0"/>
      <w:spacing w:before="120" w:after="120"/>
      <w:ind w:firstLine="567"/>
      <w:jc w:val="right"/>
    </w:pPr>
    <w:rPr>
      <w:rFonts w:eastAsia="Calibri" w:cs="Calibri"/>
      <w:b/>
      <w:bCs/>
      <w:caps/>
      <w:kern w:val="3"/>
      <w:szCs w:val="20"/>
      <w:lang w:eastAsia="en-US"/>
    </w:rPr>
  </w:style>
  <w:style w:type="paragraph" w:styleId="TDC2">
    <w:name w:val="toc 2"/>
    <w:basedOn w:val="Normal"/>
    <w:next w:val="Normal"/>
    <w:autoRedefine/>
    <w:uiPriority w:val="39"/>
    <w:rsid w:val="00546164"/>
    <w:pPr>
      <w:suppressAutoHyphens/>
      <w:autoSpaceDN w:val="0"/>
      <w:spacing w:before="120"/>
      <w:ind w:left="220" w:firstLine="567"/>
      <w:jc w:val="both"/>
    </w:pPr>
    <w:rPr>
      <w:rFonts w:eastAsia="Calibri" w:cs="Calibri"/>
      <w:smallCaps/>
      <w:kern w:val="3"/>
      <w:szCs w:val="20"/>
      <w:lang w:eastAsia="en-US"/>
    </w:rPr>
  </w:style>
  <w:style w:type="paragraph" w:styleId="TDC3">
    <w:name w:val="toc 3"/>
    <w:basedOn w:val="Normal"/>
    <w:next w:val="Normal"/>
    <w:autoRedefine/>
    <w:uiPriority w:val="39"/>
    <w:rsid w:val="00546164"/>
    <w:pPr>
      <w:suppressAutoHyphens/>
      <w:autoSpaceDN w:val="0"/>
      <w:spacing w:before="120"/>
      <w:ind w:left="440" w:firstLine="567"/>
      <w:jc w:val="both"/>
    </w:pPr>
    <w:rPr>
      <w:rFonts w:eastAsia="Calibri" w:cs="Calibri"/>
      <w:iCs/>
      <w:kern w:val="3"/>
      <w:sz w:val="22"/>
      <w:szCs w:val="20"/>
      <w:lang w:eastAsia="en-US"/>
    </w:rPr>
  </w:style>
  <w:style w:type="paragraph" w:styleId="TDC4">
    <w:name w:val="toc 4"/>
    <w:basedOn w:val="Normal"/>
    <w:next w:val="Normal"/>
    <w:autoRedefine/>
    <w:pPr>
      <w:suppressAutoHyphens/>
      <w:autoSpaceDN w:val="0"/>
      <w:spacing w:before="120"/>
      <w:ind w:left="660" w:firstLine="567"/>
      <w:jc w:val="both"/>
    </w:pPr>
    <w:rPr>
      <w:rFonts w:eastAsia="Calibri" w:cs="Calibri"/>
      <w:kern w:val="3"/>
      <w:sz w:val="18"/>
      <w:szCs w:val="18"/>
      <w:lang w:eastAsia="en-US"/>
    </w:rPr>
  </w:style>
  <w:style w:type="paragraph" w:styleId="TDC5">
    <w:name w:val="toc 5"/>
    <w:basedOn w:val="Normal"/>
    <w:next w:val="Normal"/>
    <w:autoRedefine/>
    <w:pPr>
      <w:suppressAutoHyphens/>
      <w:autoSpaceDN w:val="0"/>
      <w:spacing w:before="120"/>
      <w:ind w:left="880" w:firstLine="567"/>
      <w:jc w:val="both"/>
    </w:pPr>
    <w:rPr>
      <w:rFonts w:eastAsia="Calibri" w:cs="Calibri"/>
      <w:kern w:val="3"/>
      <w:sz w:val="18"/>
      <w:szCs w:val="18"/>
      <w:lang w:eastAsia="en-US"/>
    </w:rPr>
  </w:style>
  <w:style w:type="paragraph" w:styleId="TDC6">
    <w:name w:val="toc 6"/>
    <w:basedOn w:val="Normal"/>
    <w:next w:val="Normal"/>
    <w:autoRedefine/>
    <w:pPr>
      <w:suppressAutoHyphens/>
      <w:autoSpaceDN w:val="0"/>
      <w:spacing w:before="120"/>
      <w:ind w:left="1100" w:firstLine="567"/>
      <w:jc w:val="both"/>
    </w:pPr>
    <w:rPr>
      <w:rFonts w:eastAsia="Calibri" w:cs="Calibri"/>
      <w:kern w:val="3"/>
      <w:sz w:val="18"/>
      <w:szCs w:val="18"/>
      <w:lang w:eastAsia="en-US"/>
    </w:rPr>
  </w:style>
  <w:style w:type="paragraph" w:styleId="TDC7">
    <w:name w:val="toc 7"/>
    <w:basedOn w:val="Normal"/>
    <w:next w:val="Normal"/>
    <w:autoRedefine/>
    <w:pPr>
      <w:suppressAutoHyphens/>
      <w:autoSpaceDN w:val="0"/>
      <w:spacing w:before="120"/>
      <w:ind w:left="1320" w:firstLine="567"/>
      <w:jc w:val="both"/>
    </w:pPr>
    <w:rPr>
      <w:rFonts w:eastAsia="Calibri" w:cs="Calibri"/>
      <w:kern w:val="3"/>
      <w:sz w:val="18"/>
      <w:szCs w:val="18"/>
      <w:lang w:eastAsia="en-US"/>
    </w:rPr>
  </w:style>
  <w:style w:type="paragraph" w:styleId="TDC8">
    <w:name w:val="toc 8"/>
    <w:basedOn w:val="Normal"/>
    <w:next w:val="Normal"/>
    <w:autoRedefine/>
    <w:pPr>
      <w:suppressAutoHyphens/>
      <w:autoSpaceDN w:val="0"/>
      <w:spacing w:before="120"/>
      <w:ind w:left="1540" w:firstLine="567"/>
      <w:jc w:val="both"/>
    </w:pPr>
    <w:rPr>
      <w:rFonts w:eastAsia="Calibri" w:cs="Calibri"/>
      <w:kern w:val="3"/>
      <w:sz w:val="18"/>
      <w:szCs w:val="18"/>
      <w:lang w:eastAsia="en-US"/>
    </w:rPr>
  </w:style>
  <w:style w:type="paragraph" w:styleId="TDC9">
    <w:name w:val="toc 9"/>
    <w:basedOn w:val="Normal"/>
    <w:next w:val="Normal"/>
    <w:autoRedefine/>
    <w:pPr>
      <w:suppressAutoHyphens/>
      <w:autoSpaceDN w:val="0"/>
      <w:spacing w:before="120"/>
      <w:ind w:left="1760" w:firstLine="567"/>
      <w:jc w:val="both"/>
    </w:pPr>
    <w:rPr>
      <w:rFonts w:eastAsia="Calibri" w:cs="Calibri"/>
      <w:kern w:val="3"/>
      <w:sz w:val="18"/>
      <w:szCs w:val="18"/>
      <w:lang w:eastAsia="en-US"/>
    </w:rPr>
  </w:style>
  <w:style w:type="character" w:styleId="Hipervnculo">
    <w:name w:val="Hyperlink"/>
    <w:basedOn w:val="Fuentedeprrafopredeter"/>
    <w:uiPriority w:val="99"/>
    <w:rPr>
      <w:color w:val="0563C1"/>
      <w:u w:val="single"/>
    </w:rPr>
  </w:style>
  <w:style w:type="paragraph" w:styleId="Prrafodelista">
    <w:name w:val="List Paragraph"/>
    <w:basedOn w:val="Normal"/>
    <w:qFormat/>
    <w:pPr>
      <w:suppressAutoHyphens/>
      <w:autoSpaceDN w:val="0"/>
      <w:spacing w:before="120" w:after="160"/>
      <w:ind w:left="720" w:firstLine="567"/>
      <w:contextualSpacing/>
      <w:jc w:val="both"/>
    </w:pPr>
    <w:rPr>
      <w:rFonts w:eastAsia="Calibri"/>
      <w:kern w:val="3"/>
      <w:sz w:val="26"/>
      <w:szCs w:val="22"/>
      <w:lang w:eastAsia="en-US"/>
    </w:rPr>
  </w:style>
  <w:style w:type="character" w:styleId="nfasissutil">
    <w:name w:val="Subtle Emphasis"/>
    <w:basedOn w:val="Fuentedeprrafopredeter"/>
    <w:rPr>
      <w:rFonts w:ascii="Calibri" w:hAnsi="Calibri"/>
      <w:i w:val="0"/>
      <w:iCs/>
      <w:color w:val="404040"/>
      <w:sz w:val="18"/>
    </w:rPr>
  </w:style>
  <w:style w:type="paragraph" w:customStyle="1" w:styleId="Tabla1">
    <w:name w:val="Tabla1"/>
    <w:basedOn w:val="Normal"/>
    <w:rPr>
      <w:b/>
      <w:bCs/>
      <w:color w:val="000000"/>
      <w:sz w:val="18"/>
    </w:rPr>
  </w:style>
  <w:style w:type="character" w:customStyle="1" w:styleId="Tabla1Car">
    <w:name w:val="Tabla1 Car"/>
    <w:basedOn w:val="Fuentedeprrafopredeter"/>
    <w:rPr>
      <w:b/>
      <w:bCs/>
      <w:color w:val="000000"/>
      <w:sz w:val="18"/>
    </w:rPr>
  </w:style>
  <w:style w:type="paragraph" w:styleId="Sinespaciado">
    <w:name w:val="No Spacing"/>
    <w:link w:val="SinespaciadoCar"/>
    <w:uiPriority w:val="1"/>
    <w:qFormat/>
    <w:rsid w:val="00A5236E"/>
    <w:pPr>
      <w:suppressAutoHyphens/>
      <w:spacing w:after="0" w:line="240" w:lineRule="auto"/>
      <w:ind w:firstLine="567"/>
      <w:jc w:val="both"/>
    </w:pPr>
  </w:style>
  <w:style w:type="table" w:styleId="Tablaconcuadrcula">
    <w:name w:val="Table Grid"/>
    <w:basedOn w:val="Tablanormal"/>
    <w:uiPriority w:val="39"/>
    <w:rsid w:val="000C5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C538C"/>
    <w:rPr>
      <w:color w:val="666666"/>
    </w:rPr>
  </w:style>
  <w:style w:type="character" w:customStyle="1" w:styleId="katex-mathml">
    <w:name w:val="katex-mathml"/>
    <w:basedOn w:val="Fuentedeprrafopredeter"/>
    <w:rsid w:val="00350E75"/>
  </w:style>
  <w:style w:type="character" w:customStyle="1" w:styleId="mord">
    <w:name w:val="mord"/>
    <w:basedOn w:val="Fuentedeprrafopredeter"/>
    <w:rsid w:val="00350E75"/>
  </w:style>
  <w:style w:type="character" w:customStyle="1" w:styleId="vlist-s">
    <w:name w:val="vlist-s"/>
    <w:basedOn w:val="Fuentedeprrafopredeter"/>
    <w:rsid w:val="00350E75"/>
  </w:style>
  <w:style w:type="paragraph" w:styleId="NormalWeb">
    <w:name w:val="Normal (Web)"/>
    <w:basedOn w:val="Normal"/>
    <w:uiPriority w:val="99"/>
    <w:semiHidden/>
    <w:unhideWhenUsed/>
    <w:rsid w:val="00350E75"/>
    <w:pPr>
      <w:spacing w:before="100" w:beforeAutospacing="1" w:after="100" w:afterAutospacing="1"/>
    </w:pPr>
    <w:rPr>
      <w:rFonts w:ascii="Times New Roman" w:hAnsi="Times New Roman"/>
      <w:sz w:val="26"/>
    </w:rPr>
  </w:style>
  <w:style w:type="character" w:customStyle="1" w:styleId="mopen">
    <w:name w:val="mopen"/>
    <w:basedOn w:val="Fuentedeprrafopredeter"/>
    <w:rsid w:val="00350E75"/>
  </w:style>
  <w:style w:type="character" w:customStyle="1" w:styleId="mclose">
    <w:name w:val="mclose"/>
    <w:basedOn w:val="Fuentedeprrafopredeter"/>
    <w:rsid w:val="00350E75"/>
  </w:style>
  <w:style w:type="character" w:customStyle="1" w:styleId="mrel">
    <w:name w:val="mrel"/>
    <w:basedOn w:val="Fuentedeprrafopredeter"/>
    <w:rsid w:val="00C45EB6"/>
  </w:style>
  <w:style w:type="character" w:customStyle="1" w:styleId="mpunct">
    <w:name w:val="mpunct"/>
    <w:basedOn w:val="Fuentedeprrafopredeter"/>
    <w:rsid w:val="00C45EB6"/>
  </w:style>
  <w:style w:type="character" w:customStyle="1" w:styleId="minner">
    <w:name w:val="minner"/>
    <w:basedOn w:val="Fuentedeprrafopredeter"/>
    <w:rsid w:val="00C45EB6"/>
  </w:style>
  <w:style w:type="character" w:customStyle="1" w:styleId="mbin">
    <w:name w:val="mbin"/>
    <w:basedOn w:val="Fuentedeprrafopredeter"/>
    <w:rsid w:val="00C45EB6"/>
  </w:style>
  <w:style w:type="table" w:styleId="Tablanormal5">
    <w:name w:val="Plain Table 5"/>
    <w:basedOn w:val="Tablanormal"/>
    <w:uiPriority w:val="45"/>
    <w:rsid w:val="00F655C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F655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F655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5D606B"/>
    <w:rPr>
      <w:b/>
      <w:bCs/>
    </w:rPr>
  </w:style>
  <w:style w:type="character" w:customStyle="1" w:styleId="mop">
    <w:name w:val="mop"/>
    <w:basedOn w:val="Fuentedeprrafopredeter"/>
    <w:rsid w:val="005D606B"/>
  </w:style>
  <w:style w:type="character" w:customStyle="1" w:styleId="delimsizing">
    <w:name w:val="delimsizing"/>
    <w:basedOn w:val="Fuentedeprrafopredeter"/>
    <w:rsid w:val="005D606B"/>
  </w:style>
  <w:style w:type="character" w:customStyle="1" w:styleId="Ttulo4Car">
    <w:name w:val="Título 4 Car"/>
    <w:basedOn w:val="Fuentedeprrafopredeter"/>
    <w:link w:val="Ttulo4"/>
    <w:uiPriority w:val="9"/>
    <w:rsid w:val="002E212B"/>
    <w:rPr>
      <w:rFonts w:ascii="Cambria" w:eastAsiaTheme="majorEastAsia" w:hAnsi="Cambria" w:cstheme="majorBidi"/>
      <w:iCs/>
      <w:sz w:val="2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45B46"/>
    <w:pPr>
      <w:suppressAutoHyphens/>
      <w:autoSpaceDN w:val="0"/>
      <w:spacing w:before="120"/>
      <w:ind w:firstLine="567"/>
      <w:jc w:val="both"/>
    </w:pPr>
    <w:rPr>
      <w:rFonts w:eastAsia="Calibri"/>
      <w:kern w:val="3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45B46"/>
    <w:rPr>
      <w:rFonts w:ascii="Cambria" w:hAnsi="Cambria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45B46"/>
    <w:rPr>
      <w:vertAlign w:val="superscript"/>
    </w:rPr>
  </w:style>
  <w:style w:type="paragraph" w:styleId="Cita">
    <w:name w:val="Quote"/>
    <w:aliases w:val="Figura"/>
    <w:basedOn w:val="Normal"/>
    <w:next w:val="Normal"/>
    <w:link w:val="CitaCar"/>
    <w:uiPriority w:val="29"/>
    <w:qFormat/>
    <w:rsid w:val="002D32C5"/>
    <w:pPr>
      <w:suppressAutoHyphens/>
      <w:autoSpaceDN w:val="0"/>
      <w:spacing w:before="200" w:after="160"/>
      <w:ind w:left="864" w:right="864" w:firstLine="567"/>
      <w:jc w:val="center"/>
    </w:pPr>
    <w:rPr>
      <w:rFonts w:eastAsia="Calibri"/>
      <w:i/>
      <w:iCs/>
      <w:color w:val="404040" w:themeColor="text1" w:themeTint="BF"/>
      <w:kern w:val="3"/>
      <w:sz w:val="18"/>
      <w:szCs w:val="22"/>
      <w:lang w:eastAsia="en-US"/>
    </w:rPr>
  </w:style>
  <w:style w:type="character" w:customStyle="1" w:styleId="CitaCar">
    <w:name w:val="Cita Car"/>
    <w:aliases w:val="Figura Car"/>
    <w:basedOn w:val="Fuentedeprrafopredeter"/>
    <w:link w:val="Cita"/>
    <w:uiPriority w:val="29"/>
    <w:rsid w:val="002D32C5"/>
    <w:rPr>
      <w:rFonts w:ascii="Cambria" w:hAnsi="Cambria"/>
      <w:i/>
      <w:iCs/>
      <w:color w:val="404040" w:themeColor="text1" w:themeTint="BF"/>
      <w:sz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4C39EC"/>
    <w:pPr>
      <w:suppressAutoHyphens w:val="0"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A5A5A5" w:themeColor="accent1" w:themeShade="BF"/>
      <w:kern w:val="0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02456"/>
  </w:style>
  <w:style w:type="paragraph" w:styleId="Encabezado">
    <w:name w:val="header"/>
    <w:basedOn w:val="Normal"/>
    <w:link w:val="EncabezadoCar"/>
    <w:uiPriority w:val="99"/>
    <w:unhideWhenUsed/>
    <w:rsid w:val="00A940F5"/>
    <w:pPr>
      <w:tabs>
        <w:tab w:val="center" w:pos="4252"/>
        <w:tab w:val="right" w:pos="8504"/>
      </w:tabs>
      <w:suppressAutoHyphens/>
      <w:autoSpaceDN w:val="0"/>
      <w:ind w:firstLine="567"/>
      <w:jc w:val="both"/>
    </w:pPr>
    <w:rPr>
      <w:rFonts w:eastAsia="Calibri"/>
      <w:kern w:val="3"/>
      <w:sz w:val="26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940F5"/>
    <w:rPr>
      <w:rFonts w:ascii="Cambria" w:hAnsi="Cambria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940F5"/>
    <w:pPr>
      <w:tabs>
        <w:tab w:val="center" w:pos="4252"/>
        <w:tab w:val="right" w:pos="8504"/>
      </w:tabs>
      <w:suppressAutoHyphens/>
      <w:autoSpaceDN w:val="0"/>
      <w:ind w:firstLine="567"/>
      <w:jc w:val="both"/>
    </w:pPr>
    <w:rPr>
      <w:rFonts w:eastAsia="Calibri"/>
      <w:kern w:val="3"/>
      <w:sz w:val="26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940F5"/>
    <w:rPr>
      <w:rFonts w:ascii="Cambria" w:hAnsi="Cambria"/>
      <w:sz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67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674AF"/>
    <w:rPr>
      <w:rFonts w:ascii="Courier New" w:eastAsia="Times New Roman" w:hAnsi="Courier New" w:cs="Courier New"/>
      <w:kern w:val="0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F552CC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0C14AC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12B"/>
    <w:rPr>
      <w:rFonts w:ascii="Cambria" w:eastAsiaTheme="majorEastAsia" w:hAnsi="Cambria" w:cstheme="majorBidi"/>
      <w:kern w:val="0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6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24080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383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39021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216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186525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112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411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30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4428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834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53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1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41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76121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4026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8508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82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720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199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201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4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17608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7878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2029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008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0090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908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86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493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5051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087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8123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59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844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714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3163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278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121351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653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567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480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988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2670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028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9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4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84004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6992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9670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758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156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786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426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8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91887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599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4643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284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66211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917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231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167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250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4262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413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2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04723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320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9880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413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733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011645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277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062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6465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499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1194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0483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4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2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0411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46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4112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605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866106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419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234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905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3452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7897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779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9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0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1655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605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9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24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2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51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329281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2219709">
                          <w:marLeft w:val="7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13925">
                              <w:marLeft w:val="0"/>
                              <w:marRight w:val="12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8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7788731">
                              <w:marLeft w:val="0"/>
                              <w:marRight w:val="12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8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77627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7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65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6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1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55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316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5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51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0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3C4043"/>
                                    <w:left w:val="single" w:sz="6" w:space="0" w:color="3C4043"/>
                                    <w:bottom w:val="single" w:sz="6" w:space="0" w:color="3C4043"/>
                                    <w:right w:val="single" w:sz="6" w:space="0" w:color="3C404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847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8413">
                      <w:marLeft w:val="0"/>
                      <w:marRight w:val="12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8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9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C4043"/>
                                <w:left w:val="single" w:sz="6" w:space="0" w:color="3C4043"/>
                                <w:bottom w:val="single" w:sz="6" w:space="0" w:color="3C4043"/>
                                <w:right w:val="single" w:sz="6" w:space="0" w:color="3C404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3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0121">
              <w:marLeft w:val="0"/>
              <w:marRight w:val="0"/>
              <w:marTop w:val="240"/>
              <w:marBottom w:val="300"/>
              <w:divBdr>
                <w:top w:val="none" w:sz="0" w:space="0" w:color="auto"/>
                <w:left w:val="none" w:sz="0" w:space="0" w:color="auto"/>
                <w:bottom w:val="single" w:sz="6" w:space="0" w:color="3C4043"/>
                <w:right w:val="none" w:sz="0" w:space="0" w:color="auto"/>
              </w:divBdr>
              <w:divsChild>
                <w:div w:id="6100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0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722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73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24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8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9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7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4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7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8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9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74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0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77575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539342">
                                                      <w:marLeft w:val="0"/>
                                                      <w:marRight w:val="3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44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002565">
                                                              <w:marLeft w:val="240"/>
                                                              <w:marRight w:val="240"/>
                                                              <w:marTop w:val="30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946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7" w:color="3C4043"/>
                                                            <w:left w:val="single" w:sz="6" w:space="12" w:color="3C4043"/>
                                                            <w:bottom w:val="single" w:sz="6" w:space="12" w:color="3C4043"/>
                                                            <w:right w:val="single" w:sz="6" w:space="12" w:color="3C4043"/>
                                                          </w:divBdr>
                                                          <w:divsChild>
                                                            <w:div w:id="1454785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076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615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927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3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318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288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189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461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193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870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897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897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2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02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672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282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513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263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4456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628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913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838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3206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916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93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864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341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37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906853">
                                                                      <w:marLeft w:val="0"/>
                                                                      <w:marRight w:val="120"/>
                                                                      <w:marTop w:val="39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237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822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480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3C4043"/>
                                                                                    <w:left w:val="single" w:sz="6" w:space="0" w:color="3C4043"/>
                                                                                    <w:bottom w:val="single" w:sz="6" w:space="0" w:color="3C4043"/>
                                                                                    <w:right w:val="single" w:sz="6" w:space="0" w:color="3C404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5944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621549">
                                                                              <w:marLeft w:val="300"/>
                                                                              <w:marRight w:val="30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087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15" w:color="3C4043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906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81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428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203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19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465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3C4043"/>
                                                                                <w:left w:val="single" w:sz="6" w:space="0" w:color="3C4043"/>
                                                                                <w:bottom w:val="single" w:sz="6" w:space="0" w:color="3C4043"/>
                                                                                <w:right w:val="single" w:sz="6" w:space="0" w:color="3C404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6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0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02542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6539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7839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50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736670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917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475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114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0887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636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695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0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90402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8287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4610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56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532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07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06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9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0204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762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1401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304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216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91728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918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797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855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9651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6012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8258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3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415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2191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7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99765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0383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5353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418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9948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999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28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6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2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43094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5349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3218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216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68487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553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74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080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852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6626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513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6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6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80839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9714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6482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46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87645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72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138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61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87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3156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8300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5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32268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664721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64382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3040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537345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223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6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3040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1454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1451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246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2216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110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546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607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1812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1141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5053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4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5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12368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2635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7638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4599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88247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047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57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316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7003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381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005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2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84593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8639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788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48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6579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585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361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222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330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0322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985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velareb\Desktop\plantilla.dotx" TargetMode="External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DB791-E0CC-4B55-8AA1-1A976364E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</Template>
  <TotalTime>5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Jacinto Velasco Rebolledo</dc:creator>
  <cp:keywords/>
  <dc:description/>
  <cp:lastModifiedBy>Jacinto Velasco Rebolledo</cp:lastModifiedBy>
  <cp:revision>1</cp:revision>
  <cp:lastPrinted>2024-05-07T15:03:00Z</cp:lastPrinted>
  <dcterms:created xsi:type="dcterms:W3CDTF">2024-10-12T16:13:00Z</dcterms:created>
  <dcterms:modified xsi:type="dcterms:W3CDTF">2024-10-12T16:18:00Z</dcterms:modified>
</cp:coreProperties>
</file>